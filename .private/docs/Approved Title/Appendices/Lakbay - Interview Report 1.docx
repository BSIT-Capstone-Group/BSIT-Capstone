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D9B6B" w14:textId="77777777" w:rsidR="00B4170E" w:rsidRPr="0056083D" w:rsidRDefault="00B4170E" w:rsidP="00B4170E">
      <w:pPr>
        <w:jc w:val="center"/>
        <w:rPr>
          <w:b/>
          <w:bCs/>
        </w:rPr>
      </w:pPr>
      <w:r>
        <w:rPr>
          <w:b/>
          <w:bCs/>
        </w:rPr>
        <w:t>Lakbay</w:t>
      </w:r>
      <w:r w:rsidRPr="0056083D">
        <w:rPr>
          <w:b/>
          <w:bCs/>
        </w:rPr>
        <w:t>: A Three-Dimensional Game About Driving Fundamentals and Road Courtesy and Safety of Gear</w:t>
      </w:r>
      <w:r>
        <w:rPr>
          <w:b/>
          <w:bCs/>
        </w:rPr>
        <w:t>-</w:t>
      </w:r>
      <w:r w:rsidRPr="0056083D">
        <w:rPr>
          <w:b/>
          <w:bCs/>
        </w:rPr>
        <w:t>1 Driving School</w:t>
      </w:r>
    </w:p>
    <w:p w14:paraId="2A20316A" w14:textId="77777777" w:rsidR="00B4170E" w:rsidRPr="0056083D" w:rsidRDefault="00B4170E" w:rsidP="00B4170E">
      <w:pPr>
        <w:jc w:val="both"/>
      </w:pPr>
      <w:r w:rsidRPr="0056083D">
        <w:t xml:space="preserve">  </w:t>
      </w:r>
    </w:p>
    <w:tbl>
      <w:tblPr>
        <w:tblW w:w="0" w:type="auto"/>
        <w:tblCellMar>
          <w:left w:w="0" w:type="dxa"/>
          <w:right w:w="0" w:type="dxa"/>
        </w:tblCellMar>
        <w:tblLook w:val="04A0" w:firstRow="1" w:lastRow="0" w:firstColumn="1" w:lastColumn="0" w:noHBand="0" w:noVBand="1"/>
      </w:tblPr>
      <w:tblGrid>
        <w:gridCol w:w="4222"/>
        <w:gridCol w:w="4084"/>
      </w:tblGrid>
      <w:tr w:rsidR="00B4170E" w:rsidRPr="0056083D" w14:paraId="62ADA18F" w14:textId="77777777" w:rsidTr="00B4170E">
        <w:tc>
          <w:tcPr>
            <w:tcW w:w="4679" w:type="dxa"/>
            <w:shd w:val="clear" w:color="auto" w:fill="auto"/>
          </w:tcPr>
          <w:p w14:paraId="301470CF" w14:textId="77777777" w:rsidR="00B4170E" w:rsidRPr="0056083D" w:rsidRDefault="00B4170E" w:rsidP="00425769">
            <w:r w:rsidRPr="0056083D">
              <w:rPr>
                <w:b/>
                <w:bCs/>
              </w:rPr>
              <w:t>Name:</w:t>
            </w:r>
            <w:r w:rsidRPr="0056083D">
              <w:t xml:space="preserve"> </w:t>
            </w:r>
            <w:r w:rsidRPr="0056083D">
              <w:rPr>
                <w:u w:val="single"/>
              </w:rPr>
              <w:t>Darwin Lacanilao Atayde</w:t>
            </w:r>
          </w:p>
        </w:tc>
        <w:tc>
          <w:tcPr>
            <w:tcW w:w="4679" w:type="dxa"/>
            <w:shd w:val="clear" w:color="auto" w:fill="auto"/>
          </w:tcPr>
          <w:p w14:paraId="1B38875C" w14:textId="77777777" w:rsidR="00B4170E" w:rsidRPr="0056083D" w:rsidRDefault="00B4170E" w:rsidP="00425769">
            <w:pPr>
              <w:jc w:val="right"/>
            </w:pPr>
            <w:r w:rsidRPr="0056083D">
              <w:rPr>
                <w:b/>
                <w:bCs/>
              </w:rPr>
              <w:t>Gender:</w:t>
            </w:r>
            <w:r w:rsidRPr="0056083D">
              <w:t xml:space="preserve"> </w:t>
            </w:r>
            <w:r w:rsidRPr="0056083D">
              <w:rPr>
                <w:u w:val="single"/>
              </w:rPr>
              <w:t>Male</w:t>
            </w:r>
          </w:p>
        </w:tc>
      </w:tr>
      <w:tr w:rsidR="00B4170E" w:rsidRPr="0056083D" w14:paraId="16C1244D" w14:textId="77777777" w:rsidTr="00B4170E">
        <w:tc>
          <w:tcPr>
            <w:tcW w:w="4679" w:type="dxa"/>
            <w:shd w:val="clear" w:color="auto" w:fill="auto"/>
          </w:tcPr>
          <w:p w14:paraId="3A1BD7EF" w14:textId="77777777" w:rsidR="00B4170E" w:rsidRPr="0056083D" w:rsidRDefault="00B4170E" w:rsidP="00425769">
            <w:r w:rsidRPr="0056083D">
              <w:rPr>
                <w:b/>
                <w:bCs/>
              </w:rPr>
              <w:t xml:space="preserve">Job Position: </w:t>
            </w:r>
            <w:r w:rsidRPr="0056083D">
              <w:rPr>
                <w:u w:val="single"/>
              </w:rPr>
              <w:t>Instructor/Lecturer/Office</w:t>
            </w:r>
            <w:r>
              <w:rPr>
                <w:u w:val="single"/>
              </w:rPr>
              <w:t xml:space="preserve"> </w:t>
            </w:r>
            <w:r w:rsidRPr="003F4E94">
              <w:rPr>
                <w:u w:val="single"/>
              </w:rPr>
              <w:t>Registrar</w:t>
            </w:r>
          </w:p>
        </w:tc>
        <w:tc>
          <w:tcPr>
            <w:tcW w:w="4679" w:type="dxa"/>
            <w:shd w:val="clear" w:color="auto" w:fill="auto"/>
          </w:tcPr>
          <w:p w14:paraId="5937BA0C" w14:textId="77777777" w:rsidR="00B4170E" w:rsidRPr="0056083D" w:rsidRDefault="00B4170E" w:rsidP="00425769">
            <w:pPr>
              <w:ind w:left="1200"/>
              <w:jc w:val="right"/>
              <w:rPr>
                <w:u w:val="single"/>
              </w:rPr>
            </w:pPr>
            <w:r w:rsidRPr="0056083D">
              <w:rPr>
                <w:b/>
                <w:bCs/>
              </w:rPr>
              <w:t>Date</w:t>
            </w:r>
            <w:r w:rsidRPr="0056083D">
              <w:t xml:space="preserve">: </w:t>
            </w:r>
            <w:r w:rsidRPr="0056083D">
              <w:rPr>
                <w:u w:val="single"/>
              </w:rPr>
              <w:t>May 14, 2021</w:t>
            </w:r>
          </w:p>
          <w:p w14:paraId="49E9507A" w14:textId="77777777" w:rsidR="00B4170E" w:rsidRPr="0056083D" w:rsidRDefault="00B4170E" w:rsidP="00425769"/>
        </w:tc>
      </w:tr>
    </w:tbl>
    <w:p w14:paraId="0A9A587F" w14:textId="77777777" w:rsidR="00B4170E" w:rsidRPr="0056083D" w:rsidRDefault="00B4170E" w:rsidP="00B4170E"/>
    <w:p w14:paraId="5E41AE4B" w14:textId="77777777" w:rsidR="00B4170E" w:rsidRPr="0056083D" w:rsidRDefault="00B4170E" w:rsidP="00B4170E">
      <w:pPr>
        <w:pStyle w:val="Heading1"/>
      </w:pPr>
      <w:r w:rsidRPr="0056083D">
        <w:t>INTERVIEW REPORT</w:t>
      </w:r>
    </w:p>
    <w:p w14:paraId="18C848E4" w14:textId="77777777" w:rsidR="00B4170E" w:rsidRPr="0056083D" w:rsidRDefault="00B4170E" w:rsidP="00B4170E">
      <w:pPr>
        <w:rPr>
          <w:b/>
          <w:bCs/>
        </w:rPr>
      </w:pPr>
    </w:p>
    <w:p w14:paraId="56A11DE8" w14:textId="77777777" w:rsidR="00B4170E" w:rsidRPr="0056083D" w:rsidRDefault="00B4170E" w:rsidP="00B4170E">
      <w:pPr>
        <w:jc w:val="both"/>
        <w:rPr>
          <w:b/>
          <w:bCs/>
        </w:rPr>
      </w:pPr>
      <w:r w:rsidRPr="0056083D">
        <w:rPr>
          <w:b/>
          <w:bCs/>
        </w:rPr>
        <w:t>Interviewers:</w:t>
      </w:r>
    </w:p>
    <w:p w14:paraId="7E052744" w14:textId="018D1F4F" w:rsidR="00B4170E" w:rsidRPr="0056083D" w:rsidRDefault="000E66D9" w:rsidP="00B4170E">
      <w:pPr>
        <w:numPr>
          <w:ilvl w:val="0"/>
          <w:numId w:val="1"/>
        </w:numPr>
        <w:jc w:val="both"/>
        <w:rPr>
          <w:rFonts w:eastAsia="Calibri"/>
        </w:rPr>
      </w:pPr>
      <w:r>
        <w:t>Hannie May G. Defacto</w:t>
      </w:r>
    </w:p>
    <w:p w14:paraId="26C061AD" w14:textId="1CC7F82B" w:rsidR="00B4170E" w:rsidRPr="0056083D" w:rsidRDefault="00B4170E" w:rsidP="00B4170E">
      <w:pPr>
        <w:numPr>
          <w:ilvl w:val="0"/>
          <w:numId w:val="1"/>
        </w:numPr>
        <w:rPr>
          <w:rFonts w:eastAsia="Calibri"/>
        </w:rPr>
      </w:pPr>
      <w:r w:rsidRPr="0056083D">
        <w:t xml:space="preserve">John Paul </w:t>
      </w:r>
      <w:r w:rsidR="000E66D9">
        <w:t>R. Consuelo</w:t>
      </w:r>
    </w:p>
    <w:p w14:paraId="3D6FFAFF" w14:textId="77777777" w:rsidR="00B4170E" w:rsidRPr="0056083D" w:rsidRDefault="00B4170E" w:rsidP="00B4170E"/>
    <w:p w14:paraId="0BFCD79D" w14:textId="77777777" w:rsidR="00B4170E" w:rsidRPr="003C2C58" w:rsidRDefault="00B4170E" w:rsidP="00B4170E">
      <w:pPr>
        <w:jc w:val="both"/>
        <w:rPr>
          <w:b/>
          <w:bCs/>
        </w:rPr>
      </w:pPr>
      <w:r w:rsidRPr="003C2C58">
        <w:rPr>
          <w:b/>
          <w:bCs/>
        </w:rPr>
        <w:t>Objectives:</w:t>
      </w:r>
    </w:p>
    <w:p w14:paraId="7DE866BE" w14:textId="77777777" w:rsidR="00B4170E" w:rsidRPr="003C2C58" w:rsidRDefault="00B4170E" w:rsidP="00B4170E">
      <w:pPr>
        <w:numPr>
          <w:ilvl w:val="0"/>
          <w:numId w:val="1"/>
        </w:numPr>
        <w:jc w:val="both"/>
      </w:pPr>
      <w:r w:rsidRPr="003C2C58">
        <w:t>To gather information about the tasks and responsibilities of Gear 1 Driving Schools</w:t>
      </w:r>
    </w:p>
    <w:p w14:paraId="57BA7684" w14:textId="77777777" w:rsidR="00B4170E" w:rsidRPr="0056083D" w:rsidRDefault="00B4170E" w:rsidP="00B4170E">
      <w:pPr>
        <w:jc w:val="both"/>
      </w:pPr>
    </w:p>
    <w:p w14:paraId="27618A95" w14:textId="77777777" w:rsidR="00B4170E" w:rsidRPr="0056083D" w:rsidRDefault="00B4170E" w:rsidP="00B4170E">
      <w:pPr>
        <w:jc w:val="both"/>
      </w:pPr>
      <w:r w:rsidRPr="0056083D">
        <w:rPr>
          <w:b/>
          <w:bCs/>
        </w:rPr>
        <w:t>Interviewer:</w:t>
      </w:r>
      <w:r w:rsidRPr="0056083D">
        <w:t xml:space="preserve"> What is a Driving School?</w:t>
      </w:r>
    </w:p>
    <w:p w14:paraId="640E4DCB" w14:textId="77777777" w:rsidR="00B4170E" w:rsidRPr="0056083D" w:rsidRDefault="00B4170E" w:rsidP="00B4170E">
      <w:pPr>
        <w:jc w:val="both"/>
      </w:pPr>
      <w:r w:rsidRPr="0056083D">
        <w:rPr>
          <w:b/>
        </w:rPr>
        <w:t xml:space="preserve">Interviewee: </w:t>
      </w:r>
      <w:r w:rsidRPr="0056083D">
        <w:t xml:space="preserve">It is an educational institution for people who wants to learn proper driving. </w:t>
      </w:r>
    </w:p>
    <w:p w14:paraId="13CB5285" w14:textId="77777777" w:rsidR="00B4170E" w:rsidRPr="0056083D" w:rsidRDefault="00B4170E" w:rsidP="00B4170E">
      <w:pPr>
        <w:jc w:val="both"/>
      </w:pPr>
    </w:p>
    <w:p w14:paraId="7A296FC3" w14:textId="77777777" w:rsidR="00B4170E" w:rsidRPr="0056083D" w:rsidRDefault="00B4170E" w:rsidP="00B4170E">
      <w:pPr>
        <w:jc w:val="both"/>
      </w:pPr>
      <w:r w:rsidRPr="0056083D">
        <w:rPr>
          <w:b/>
        </w:rPr>
        <w:t>Interviewer:</w:t>
      </w:r>
      <w:r w:rsidRPr="0056083D">
        <w:t xml:space="preserve"> What is the purpose of a driving school and why is it important to enroll and finish the course before having a Driver’s License?</w:t>
      </w:r>
    </w:p>
    <w:p w14:paraId="22B17591" w14:textId="77777777" w:rsidR="00B4170E" w:rsidRPr="0056083D" w:rsidRDefault="00B4170E" w:rsidP="00B4170E">
      <w:pPr>
        <w:jc w:val="both"/>
      </w:pPr>
      <w:r w:rsidRPr="0056083D">
        <w:rPr>
          <w:b/>
        </w:rPr>
        <w:t xml:space="preserve">Interviewee: </w:t>
      </w:r>
      <w:r w:rsidRPr="0056083D">
        <w:t xml:space="preserve">The purpose of a driving school is to produce educated and disciplined drivers </w:t>
      </w:r>
    </w:p>
    <w:p w14:paraId="0CF7FA8B" w14:textId="77777777" w:rsidR="00B4170E" w:rsidRPr="0056083D" w:rsidRDefault="00B4170E" w:rsidP="00B4170E">
      <w:pPr>
        <w:jc w:val="both"/>
      </w:pPr>
      <w:r w:rsidRPr="0056083D">
        <w:t>on the road. Enrolling in a driving school is now a mandatory process that an applicant needs to take before having a driver's license. You need to be able to learn proper driving as well as the driving rules and regulations in the Philippines.</w:t>
      </w:r>
    </w:p>
    <w:p w14:paraId="2053692F" w14:textId="77777777" w:rsidR="00B4170E" w:rsidRPr="0056083D" w:rsidRDefault="00B4170E" w:rsidP="00B4170E">
      <w:pPr>
        <w:jc w:val="both"/>
      </w:pPr>
    </w:p>
    <w:p w14:paraId="3AF6FCE0" w14:textId="77777777" w:rsidR="00B4170E" w:rsidRPr="0056083D" w:rsidRDefault="00B4170E" w:rsidP="00B4170E">
      <w:pPr>
        <w:jc w:val="both"/>
      </w:pPr>
      <w:r w:rsidRPr="0056083D">
        <w:rPr>
          <w:b/>
        </w:rPr>
        <w:t>Interviewer:</w:t>
      </w:r>
      <w:r w:rsidRPr="0056083D">
        <w:t xml:space="preserve"> What are Traffic Rules and Regulations and why is it necessary to obey them?</w:t>
      </w:r>
    </w:p>
    <w:p w14:paraId="304FFE2F" w14:textId="77777777" w:rsidR="00B4170E" w:rsidRPr="0056083D" w:rsidRDefault="00B4170E" w:rsidP="00B4170E">
      <w:pPr>
        <w:jc w:val="both"/>
      </w:pPr>
      <w:r w:rsidRPr="0056083D">
        <w:rPr>
          <w:b/>
        </w:rPr>
        <w:t xml:space="preserve">Interviewee: </w:t>
      </w:r>
      <w:r w:rsidRPr="0056083D">
        <w:t>Set of Guidelines and Laws on the road that people need to follow to have a safe road for the road users.</w:t>
      </w:r>
    </w:p>
    <w:p w14:paraId="07D71EA1" w14:textId="77777777" w:rsidR="00B4170E" w:rsidRPr="0056083D" w:rsidRDefault="00B4170E" w:rsidP="00B4170E">
      <w:pPr>
        <w:jc w:val="both"/>
      </w:pPr>
    </w:p>
    <w:p w14:paraId="62BEB9E3" w14:textId="77777777" w:rsidR="00B4170E" w:rsidRPr="0056083D" w:rsidRDefault="00B4170E" w:rsidP="00B4170E">
      <w:pPr>
        <w:jc w:val="both"/>
      </w:pPr>
      <w:r w:rsidRPr="0056083D">
        <w:rPr>
          <w:b/>
        </w:rPr>
        <w:t>Interviewer:</w:t>
      </w:r>
      <w:r w:rsidRPr="0056083D">
        <w:t xml:space="preserve"> In what year was Gear 1 was established and why is the school named Gear-1?</w:t>
      </w:r>
    </w:p>
    <w:p w14:paraId="49EE2A88" w14:textId="77777777" w:rsidR="00B4170E" w:rsidRPr="0056083D" w:rsidRDefault="00B4170E" w:rsidP="00B4170E">
      <w:pPr>
        <w:jc w:val="both"/>
      </w:pPr>
      <w:r w:rsidRPr="0056083D">
        <w:rPr>
          <w:b/>
        </w:rPr>
        <w:t xml:space="preserve">Interviewee: </w:t>
      </w:r>
      <w:r w:rsidRPr="0056083D">
        <w:t>Gear 1 was established in 2003 with only one branch. It was named "Gear 1" because of the background of the work of the business which is related to cars.</w:t>
      </w:r>
    </w:p>
    <w:p w14:paraId="50E280EB" w14:textId="77777777" w:rsidR="00B4170E" w:rsidRPr="0056083D" w:rsidRDefault="00B4170E" w:rsidP="00B4170E">
      <w:pPr>
        <w:jc w:val="both"/>
      </w:pPr>
    </w:p>
    <w:p w14:paraId="1C788539" w14:textId="77777777" w:rsidR="00B4170E" w:rsidRPr="0056083D" w:rsidRDefault="00B4170E" w:rsidP="00B4170E">
      <w:pPr>
        <w:jc w:val="both"/>
      </w:pPr>
      <w:r w:rsidRPr="0056083D">
        <w:rPr>
          <w:b/>
        </w:rPr>
        <w:t>Interviewer:</w:t>
      </w:r>
      <w:r w:rsidRPr="0056083D">
        <w:t xml:space="preserve"> How many employees are there in your driving school and who are the people in charge?</w:t>
      </w:r>
    </w:p>
    <w:p w14:paraId="569BAAFB" w14:textId="77777777" w:rsidR="00B4170E" w:rsidRPr="0056083D" w:rsidRDefault="00B4170E" w:rsidP="00B4170E">
      <w:pPr>
        <w:jc w:val="both"/>
      </w:pPr>
      <w:r w:rsidRPr="0056083D">
        <w:rPr>
          <w:b/>
        </w:rPr>
        <w:t xml:space="preserve">Interviewee: </w:t>
      </w:r>
      <w:r w:rsidRPr="0056083D">
        <w:t>For this branch (Molino), we have two employees- instructor and office registrar. The couple Mr. Rafael L. Atayde and his wife Emilia L Atayde are the owners of the school.</w:t>
      </w:r>
    </w:p>
    <w:p w14:paraId="2CFB3FC5" w14:textId="77777777" w:rsidR="00B4170E" w:rsidRPr="0056083D" w:rsidRDefault="00B4170E" w:rsidP="00B4170E">
      <w:pPr>
        <w:jc w:val="both"/>
      </w:pPr>
    </w:p>
    <w:p w14:paraId="3DCA2136" w14:textId="77777777" w:rsidR="00B4170E" w:rsidRPr="0056083D" w:rsidRDefault="00B4170E" w:rsidP="00B4170E">
      <w:pPr>
        <w:jc w:val="both"/>
      </w:pPr>
      <w:r w:rsidRPr="0056083D">
        <w:rPr>
          <w:b/>
        </w:rPr>
        <w:t>Interviewer:</w:t>
      </w:r>
      <w:r w:rsidRPr="0056083D">
        <w:t xml:space="preserve"> What is the average number of enrolled students in Gear-1 Driving School and what are the processes to enroll?</w:t>
      </w:r>
    </w:p>
    <w:p w14:paraId="0E68FABF" w14:textId="77777777" w:rsidR="00B4170E" w:rsidRPr="0056083D" w:rsidRDefault="00B4170E" w:rsidP="00B4170E">
      <w:pPr>
        <w:jc w:val="both"/>
      </w:pPr>
      <w:r w:rsidRPr="0056083D">
        <w:rPr>
          <w:b/>
        </w:rPr>
        <w:t xml:space="preserve">Interviewee: </w:t>
      </w:r>
      <w:r w:rsidRPr="0056083D">
        <w:t xml:space="preserve">During Summer and December, we can reach up to 50 applicants per month while on the regular basis, half of it. In the rainy season or what we called "ghost month", we have fewer customers. </w:t>
      </w:r>
    </w:p>
    <w:p w14:paraId="6C683AF7" w14:textId="77777777" w:rsidR="00B4170E" w:rsidRPr="0056083D" w:rsidRDefault="00B4170E" w:rsidP="00B4170E">
      <w:pPr>
        <w:jc w:val="both"/>
      </w:pPr>
      <w:r w:rsidRPr="0056083D">
        <w:lastRenderedPageBreak/>
        <w:t xml:space="preserve">An applicant needs to book a schedule first to will attend a 15-hour seminar for Theoretical Driving Test (TDC). The seminar is divided into 3 sessions and </w:t>
      </w:r>
      <w:r>
        <w:t xml:space="preserve">in </w:t>
      </w:r>
      <w:r w:rsidRPr="0056083D">
        <w:t>every session</w:t>
      </w:r>
      <w:r>
        <w:t>,</w:t>
      </w:r>
      <w:r w:rsidRPr="0056083D">
        <w:t xml:space="preserve"> there will be a written exam to take. The last session's exam will be the final exam that is crucial for an applicant to pass the TDC. After successfully passing the exam, the applicant will now need to pass the Practical Driving Test (PDC) or the actual driving test. A Certificate of Driving Course Completion will be issued to the applicant after completing and passing both the TDC and PDC. </w:t>
      </w:r>
    </w:p>
    <w:p w14:paraId="75AAFDCE" w14:textId="77777777" w:rsidR="00B4170E" w:rsidRPr="0056083D" w:rsidRDefault="00B4170E" w:rsidP="00B4170E">
      <w:pPr>
        <w:jc w:val="both"/>
      </w:pPr>
    </w:p>
    <w:p w14:paraId="3BD7AD37" w14:textId="77777777" w:rsidR="00B4170E" w:rsidRPr="0056083D" w:rsidRDefault="00B4170E" w:rsidP="00B4170E">
      <w:pPr>
        <w:jc w:val="both"/>
      </w:pPr>
      <w:r w:rsidRPr="0056083D">
        <w:rPr>
          <w:b/>
        </w:rPr>
        <w:t>Interviewer:</w:t>
      </w:r>
      <w:r w:rsidRPr="0056083D">
        <w:t xml:space="preserve">  Do you have any other branches aside from Molino? Where are they located?</w:t>
      </w:r>
    </w:p>
    <w:p w14:paraId="5C1CE7AD" w14:textId="77777777" w:rsidR="00B4170E" w:rsidRPr="0056083D" w:rsidRDefault="00B4170E" w:rsidP="00B4170E">
      <w:pPr>
        <w:jc w:val="both"/>
      </w:pPr>
      <w:r w:rsidRPr="0056083D">
        <w:rPr>
          <w:b/>
        </w:rPr>
        <w:t xml:space="preserve">Interviewee: </w:t>
      </w:r>
      <w:r w:rsidRPr="0056083D">
        <w:t>Yes, Gear 1 driving school has 21 branches:</w:t>
      </w:r>
    </w:p>
    <w:p w14:paraId="5BF0C9BD" w14:textId="77777777" w:rsidR="00B4170E" w:rsidRPr="0056083D" w:rsidRDefault="00B4170E" w:rsidP="00B4170E">
      <w:pPr>
        <w:rPr>
          <w:rFonts w:eastAsia="Calibri"/>
        </w:rPr>
      </w:pPr>
    </w:p>
    <w:tbl>
      <w:tblPr>
        <w:tblStyle w:val="TableGrid"/>
        <w:tblW w:w="0" w:type="auto"/>
        <w:tblLook w:val="04A0" w:firstRow="1" w:lastRow="0" w:firstColumn="1" w:lastColumn="0" w:noHBand="0" w:noVBand="1"/>
      </w:tblPr>
      <w:tblGrid>
        <w:gridCol w:w="2776"/>
        <w:gridCol w:w="2757"/>
        <w:gridCol w:w="2763"/>
      </w:tblGrid>
      <w:tr w:rsidR="00B4170E" w:rsidRPr="0056083D" w14:paraId="65013CD5" w14:textId="77777777" w:rsidTr="00425769">
        <w:tc>
          <w:tcPr>
            <w:tcW w:w="3119" w:type="dxa"/>
          </w:tcPr>
          <w:p w14:paraId="3F783519" w14:textId="77777777" w:rsidR="00B4170E" w:rsidRPr="0056083D" w:rsidRDefault="00B4170E" w:rsidP="00425769">
            <w:pPr>
              <w:jc w:val="center"/>
              <w:rPr>
                <w:rFonts w:eastAsia="Calibri"/>
                <w:b/>
              </w:rPr>
            </w:pPr>
            <w:r w:rsidRPr="0056083D">
              <w:rPr>
                <w:rFonts w:eastAsia="Calibri"/>
                <w:b/>
              </w:rPr>
              <w:t>Cavite (10 branches)</w:t>
            </w:r>
          </w:p>
        </w:tc>
        <w:tc>
          <w:tcPr>
            <w:tcW w:w="3119" w:type="dxa"/>
          </w:tcPr>
          <w:p w14:paraId="0199C6F8" w14:textId="77777777" w:rsidR="00B4170E" w:rsidRPr="0056083D" w:rsidRDefault="00B4170E" w:rsidP="00425769">
            <w:pPr>
              <w:jc w:val="center"/>
              <w:rPr>
                <w:rFonts w:eastAsia="Calibri"/>
                <w:b/>
              </w:rPr>
            </w:pPr>
            <w:r w:rsidRPr="0056083D">
              <w:rPr>
                <w:rFonts w:eastAsia="Calibri"/>
                <w:b/>
              </w:rPr>
              <w:t>Metro Manila (4 branches)</w:t>
            </w:r>
          </w:p>
        </w:tc>
        <w:tc>
          <w:tcPr>
            <w:tcW w:w="3120" w:type="dxa"/>
          </w:tcPr>
          <w:p w14:paraId="0372C521" w14:textId="77777777" w:rsidR="00B4170E" w:rsidRPr="0056083D" w:rsidRDefault="00B4170E" w:rsidP="00425769">
            <w:pPr>
              <w:jc w:val="center"/>
              <w:rPr>
                <w:rFonts w:eastAsia="Calibri"/>
                <w:b/>
              </w:rPr>
            </w:pPr>
            <w:r w:rsidRPr="0056083D">
              <w:rPr>
                <w:rFonts w:eastAsia="Calibri"/>
                <w:b/>
              </w:rPr>
              <w:t>Laguna (7 branches)</w:t>
            </w:r>
          </w:p>
        </w:tc>
      </w:tr>
      <w:tr w:rsidR="00B4170E" w:rsidRPr="0056083D" w14:paraId="6D867C6A" w14:textId="77777777" w:rsidTr="00425769">
        <w:tc>
          <w:tcPr>
            <w:tcW w:w="3119" w:type="dxa"/>
          </w:tcPr>
          <w:p w14:paraId="7B87A567" w14:textId="77777777" w:rsidR="00B4170E" w:rsidRPr="0056083D" w:rsidRDefault="00B4170E" w:rsidP="00425769">
            <w:pPr>
              <w:rPr>
                <w:rFonts w:eastAsia="Calibri"/>
              </w:rPr>
            </w:pPr>
            <w:r w:rsidRPr="0056083D">
              <w:rPr>
                <w:rFonts w:eastAsia="Calibri"/>
              </w:rPr>
              <w:t>Trece Martires</w:t>
            </w:r>
          </w:p>
        </w:tc>
        <w:tc>
          <w:tcPr>
            <w:tcW w:w="3119" w:type="dxa"/>
          </w:tcPr>
          <w:p w14:paraId="1DE16232" w14:textId="77777777" w:rsidR="00B4170E" w:rsidRPr="0056083D" w:rsidRDefault="00B4170E" w:rsidP="00425769">
            <w:pPr>
              <w:rPr>
                <w:rFonts w:eastAsia="Calibri"/>
              </w:rPr>
            </w:pPr>
            <w:r w:rsidRPr="0056083D">
              <w:rPr>
                <w:rFonts w:eastAsia="Calibri"/>
              </w:rPr>
              <w:t>Parañaque (Better Living)</w:t>
            </w:r>
          </w:p>
        </w:tc>
        <w:tc>
          <w:tcPr>
            <w:tcW w:w="3120" w:type="dxa"/>
          </w:tcPr>
          <w:p w14:paraId="6A80E2B7" w14:textId="77777777" w:rsidR="00B4170E" w:rsidRPr="0056083D" w:rsidRDefault="00B4170E" w:rsidP="00425769">
            <w:pPr>
              <w:rPr>
                <w:rFonts w:eastAsia="Calibri"/>
              </w:rPr>
            </w:pPr>
            <w:r w:rsidRPr="0056083D">
              <w:rPr>
                <w:rFonts w:eastAsia="Calibri"/>
              </w:rPr>
              <w:t>San Pedro (Landayan, Pacita)</w:t>
            </w:r>
          </w:p>
        </w:tc>
      </w:tr>
      <w:tr w:rsidR="00B4170E" w:rsidRPr="0056083D" w14:paraId="22EBD4E9" w14:textId="77777777" w:rsidTr="00425769">
        <w:tc>
          <w:tcPr>
            <w:tcW w:w="3119" w:type="dxa"/>
          </w:tcPr>
          <w:p w14:paraId="5B5FEAF6" w14:textId="77777777" w:rsidR="00B4170E" w:rsidRPr="0056083D" w:rsidRDefault="00B4170E" w:rsidP="00425769">
            <w:pPr>
              <w:rPr>
                <w:rFonts w:eastAsia="Calibri"/>
              </w:rPr>
            </w:pPr>
            <w:r w:rsidRPr="0056083D">
              <w:rPr>
                <w:rFonts w:eastAsia="Calibri"/>
              </w:rPr>
              <w:t>General Trias</w:t>
            </w:r>
          </w:p>
        </w:tc>
        <w:tc>
          <w:tcPr>
            <w:tcW w:w="3119" w:type="dxa"/>
          </w:tcPr>
          <w:p w14:paraId="09C5D455" w14:textId="77777777" w:rsidR="00B4170E" w:rsidRPr="0056083D" w:rsidRDefault="00B4170E" w:rsidP="00425769">
            <w:pPr>
              <w:rPr>
                <w:rFonts w:eastAsia="Calibri"/>
              </w:rPr>
            </w:pPr>
            <w:r w:rsidRPr="0056083D">
              <w:rPr>
                <w:rFonts w:eastAsia="Calibri"/>
              </w:rPr>
              <w:t>Sucat (Lopez)</w:t>
            </w:r>
          </w:p>
        </w:tc>
        <w:tc>
          <w:tcPr>
            <w:tcW w:w="3120" w:type="dxa"/>
          </w:tcPr>
          <w:p w14:paraId="056F891D" w14:textId="77777777" w:rsidR="00B4170E" w:rsidRPr="0056083D" w:rsidRDefault="00B4170E" w:rsidP="00425769">
            <w:pPr>
              <w:rPr>
                <w:rFonts w:eastAsia="Calibri"/>
              </w:rPr>
            </w:pPr>
            <w:r w:rsidRPr="0056083D">
              <w:rPr>
                <w:rFonts w:eastAsia="Calibri"/>
              </w:rPr>
              <w:t>Biñan (Saplatero)</w:t>
            </w:r>
          </w:p>
        </w:tc>
      </w:tr>
      <w:tr w:rsidR="00B4170E" w:rsidRPr="0056083D" w14:paraId="467DE656" w14:textId="77777777" w:rsidTr="00425769">
        <w:tc>
          <w:tcPr>
            <w:tcW w:w="3119" w:type="dxa"/>
          </w:tcPr>
          <w:p w14:paraId="4C53AB09" w14:textId="77777777" w:rsidR="00B4170E" w:rsidRPr="0056083D" w:rsidRDefault="00B4170E" w:rsidP="00425769">
            <w:pPr>
              <w:rPr>
                <w:rFonts w:eastAsia="Calibri"/>
              </w:rPr>
            </w:pPr>
            <w:r w:rsidRPr="0056083D">
              <w:rPr>
                <w:rFonts w:eastAsia="Calibri"/>
              </w:rPr>
              <w:t>Dasmariñas (Langkaan, Salitran, Salawan)</w:t>
            </w:r>
          </w:p>
        </w:tc>
        <w:tc>
          <w:tcPr>
            <w:tcW w:w="3119" w:type="dxa"/>
          </w:tcPr>
          <w:p w14:paraId="40D5618B" w14:textId="77777777" w:rsidR="00B4170E" w:rsidRPr="0056083D" w:rsidRDefault="00B4170E" w:rsidP="00425769">
            <w:pPr>
              <w:rPr>
                <w:rFonts w:eastAsia="Calibri"/>
              </w:rPr>
            </w:pPr>
            <w:r w:rsidRPr="0056083D">
              <w:rPr>
                <w:rFonts w:eastAsia="Calibri"/>
              </w:rPr>
              <w:t>Las Piñas City (SM Southmall)</w:t>
            </w:r>
          </w:p>
        </w:tc>
        <w:tc>
          <w:tcPr>
            <w:tcW w:w="3120" w:type="dxa"/>
          </w:tcPr>
          <w:p w14:paraId="550BF334" w14:textId="77777777" w:rsidR="00B4170E" w:rsidRPr="0056083D" w:rsidRDefault="00B4170E" w:rsidP="00425769">
            <w:pPr>
              <w:rPr>
                <w:rFonts w:eastAsia="Calibri"/>
              </w:rPr>
            </w:pPr>
            <w:r w:rsidRPr="0056083D">
              <w:rPr>
                <w:rFonts w:eastAsia="Calibri"/>
              </w:rPr>
              <w:t>Sta. Rosa (Sta. Rosa and Dila)</w:t>
            </w:r>
          </w:p>
        </w:tc>
      </w:tr>
      <w:tr w:rsidR="00B4170E" w:rsidRPr="0056083D" w14:paraId="569D6CCC" w14:textId="77777777" w:rsidTr="00425769">
        <w:tc>
          <w:tcPr>
            <w:tcW w:w="3119" w:type="dxa"/>
          </w:tcPr>
          <w:p w14:paraId="66FA3FEA" w14:textId="77777777" w:rsidR="00B4170E" w:rsidRPr="0056083D" w:rsidRDefault="00B4170E" w:rsidP="00425769">
            <w:pPr>
              <w:rPr>
                <w:rFonts w:eastAsia="Calibri"/>
              </w:rPr>
            </w:pPr>
            <w:r w:rsidRPr="0056083D">
              <w:rPr>
                <w:rFonts w:eastAsia="Calibri"/>
              </w:rPr>
              <w:t>Imus</w:t>
            </w:r>
          </w:p>
        </w:tc>
        <w:tc>
          <w:tcPr>
            <w:tcW w:w="3119" w:type="dxa"/>
          </w:tcPr>
          <w:p w14:paraId="2972E992" w14:textId="77777777" w:rsidR="00B4170E" w:rsidRPr="0056083D" w:rsidRDefault="00B4170E" w:rsidP="00425769">
            <w:pPr>
              <w:rPr>
                <w:rFonts w:eastAsia="Calibri"/>
              </w:rPr>
            </w:pPr>
            <w:r w:rsidRPr="0056083D">
              <w:rPr>
                <w:rFonts w:eastAsia="Calibri"/>
              </w:rPr>
              <w:t>Muntinlupa (Putatan)</w:t>
            </w:r>
          </w:p>
        </w:tc>
        <w:tc>
          <w:tcPr>
            <w:tcW w:w="3120" w:type="dxa"/>
          </w:tcPr>
          <w:p w14:paraId="38775FA7" w14:textId="77777777" w:rsidR="00B4170E" w:rsidRPr="0056083D" w:rsidRDefault="00B4170E" w:rsidP="00425769">
            <w:pPr>
              <w:rPr>
                <w:rFonts w:eastAsia="Calibri"/>
              </w:rPr>
            </w:pPr>
            <w:r w:rsidRPr="0056083D">
              <w:rPr>
                <w:rFonts w:eastAsia="Calibri"/>
              </w:rPr>
              <w:t>Cabuyao</w:t>
            </w:r>
          </w:p>
        </w:tc>
      </w:tr>
      <w:tr w:rsidR="00B4170E" w:rsidRPr="0056083D" w14:paraId="41070B75" w14:textId="77777777" w:rsidTr="00425769">
        <w:tc>
          <w:tcPr>
            <w:tcW w:w="3119" w:type="dxa"/>
          </w:tcPr>
          <w:p w14:paraId="7063B3DC" w14:textId="77777777" w:rsidR="00B4170E" w:rsidRPr="0056083D" w:rsidRDefault="00B4170E" w:rsidP="00425769">
            <w:pPr>
              <w:rPr>
                <w:rFonts w:eastAsia="Calibri"/>
              </w:rPr>
            </w:pPr>
            <w:r w:rsidRPr="0056083D">
              <w:rPr>
                <w:rFonts w:eastAsia="Calibri"/>
              </w:rPr>
              <w:t>Bacoor City (near Jollibee Molino, SM Bacoor near Meralco, Molino 2)</w:t>
            </w:r>
          </w:p>
        </w:tc>
        <w:tc>
          <w:tcPr>
            <w:tcW w:w="3119" w:type="dxa"/>
          </w:tcPr>
          <w:p w14:paraId="3BF7F263" w14:textId="77777777" w:rsidR="00B4170E" w:rsidRPr="0056083D" w:rsidRDefault="00B4170E" w:rsidP="00425769">
            <w:pPr>
              <w:rPr>
                <w:rFonts w:eastAsia="Calibri"/>
              </w:rPr>
            </w:pPr>
          </w:p>
        </w:tc>
        <w:tc>
          <w:tcPr>
            <w:tcW w:w="3120" w:type="dxa"/>
          </w:tcPr>
          <w:p w14:paraId="321A965C" w14:textId="77777777" w:rsidR="00B4170E" w:rsidRPr="0056083D" w:rsidRDefault="00B4170E" w:rsidP="00425769">
            <w:pPr>
              <w:rPr>
                <w:rFonts w:eastAsia="Calibri"/>
              </w:rPr>
            </w:pPr>
            <w:r w:rsidRPr="0056083D">
              <w:rPr>
                <w:rFonts w:eastAsia="Calibri"/>
              </w:rPr>
              <w:t>Calamba</w:t>
            </w:r>
          </w:p>
        </w:tc>
      </w:tr>
      <w:tr w:rsidR="00B4170E" w:rsidRPr="0056083D" w14:paraId="1E939B19" w14:textId="77777777" w:rsidTr="00425769">
        <w:tc>
          <w:tcPr>
            <w:tcW w:w="3119" w:type="dxa"/>
          </w:tcPr>
          <w:p w14:paraId="464F5EA5" w14:textId="77777777" w:rsidR="00B4170E" w:rsidRPr="0056083D" w:rsidRDefault="00B4170E" w:rsidP="00425769">
            <w:pPr>
              <w:rPr>
                <w:rFonts w:eastAsia="Calibri"/>
              </w:rPr>
            </w:pPr>
            <w:r w:rsidRPr="0056083D">
              <w:rPr>
                <w:rFonts w:eastAsia="Calibri"/>
              </w:rPr>
              <w:t>Noveleta</w:t>
            </w:r>
          </w:p>
        </w:tc>
        <w:tc>
          <w:tcPr>
            <w:tcW w:w="3119" w:type="dxa"/>
          </w:tcPr>
          <w:p w14:paraId="6DEEC34B" w14:textId="77777777" w:rsidR="00B4170E" w:rsidRPr="0056083D" w:rsidRDefault="00B4170E" w:rsidP="00425769">
            <w:pPr>
              <w:rPr>
                <w:rFonts w:eastAsia="Calibri"/>
              </w:rPr>
            </w:pPr>
          </w:p>
        </w:tc>
        <w:tc>
          <w:tcPr>
            <w:tcW w:w="3120" w:type="dxa"/>
          </w:tcPr>
          <w:p w14:paraId="7BC70EE6" w14:textId="77777777" w:rsidR="00B4170E" w:rsidRPr="0056083D" w:rsidRDefault="00B4170E" w:rsidP="00425769">
            <w:pPr>
              <w:rPr>
                <w:rFonts w:eastAsia="Calibri"/>
              </w:rPr>
            </w:pPr>
          </w:p>
        </w:tc>
      </w:tr>
    </w:tbl>
    <w:p w14:paraId="1FB1C635" w14:textId="77777777" w:rsidR="00B4170E" w:rsidRPr="0056083D" w:rsidRDefault="00B4170E" w:rsidP="00B4170E">
      <w:pPr>
        <w:jc w:val="both"/>
      </w:pPr>
    </w:p>
    <w:p w14:paraId="020D949B" w14:textId="77777777" w:rsidR="00B4170E" w:rsidRPr="0056083D" w:rsidRDefault="00B4170E" w:rsidP="00B4170E">
      <w:pPr>
        <w:jc w:val="both"/>
      </w:pPr>
      <w:r w:rsidRPr="0056083D">
        <w:rPr>
          <w:b/>
        </w:rPr>
        <w:t>Interviewer:</w:t>
      </w:r>
      <w:r w:rsidRPr="0056083D">
        <w:t xml:space="preserve"> What are the responsibilities of Gear 1 Driving School?</w:t>
      </w:r>
    </w:p>
    <w:p w14:paraId="5E0ABE5F" w14:textId="77777777" w:rsidR="00B4170E" w:rsidRPr="0056083D" w:rsidRDefault="00B4170E" w:rsidP="00B4170E">
      <w:pPr>
        <w:jc w:val="both"/>
      </w:pPr>
      <w:r w:rsidRPr="0056083D">
        <w:rPr>
          <w:b/>
        </w:rPr>
        <w:t xml:space="preserve">Interviewee: </w:t>
      </w:r>
      <w:r w:rsidRPr="0056083D">
        <w:t>We assist every applicant to the best of our abilities as we aim to produce knowledgeable, discipline, and responsible drivers.</w:t>
      </w:r>
    </w:p>
    <w:p w14:paraId="5D3627F7" w14:textId="77777777" w:rsidR="00B4170E" w:rsidRPr="0056083D" w:rsidRDefault="00B4170E" w:rsidP="00B4170E">
      <w:pPr>
        <w:jc w:val="both"/>
      </w:pPr>
    </w:p>
    <w:p w14:paraId="01A81D54" w14:textId="77777777" w:rsidR="00B4170E" w:rsidRPr="0056083D" w:rsidRDefault="00B4170E" w:rsidP="00B4170E">
      <w:pPr>
        <w:jc w:val="both"/>
      </w:pPr>
      <w:r w:rsidRPr="0056083D">
        <w:rPr>
          <w:b/>
        </w:rPr>
        <w:t>Interviewer:</w:t>
      </w:r>
      <w:r w:rsidRPr="0056083D">
        <w:t xml:space="preserve"> How does Gear 1 promote Traffic Education and Safety driving?</w:t>
      </w:r>
    </w:p>
    <w:p w14:paraId="2979D6E4" w14:textId="77777777" w:rsidR="00B4170E" w:rsidRPr="0056083D" w:rsidRDefault="00B4170E" w:rsidP="00B4170E">
      <w:pPr>
        <w:jc w:val="both"/>
      </w:pPr>
      <w:r w:rsidRPr="0056083D">
        <w:rPr>
          <w:b/>
        </w:rPr>
        <w:t xml:space="preserve">Interviewee: </w:t>
      </w:r>
      <w:r w:rsidRPr="0056083D">
        <w:t>By teaching applicants based on the standardized format of modules on the Theoretical Driving Test given by the Land Transportation Office (LTO).</w:t>
      </w:r>
    </w:p>
    <w:p w14:paraId="4235A539" w14:textId="77777777" w:rsidR="00B4170E" w:rsidRPr="0056083D" w:rsidRDefault="00B4170E" w:rsidP="00B4170E">
      <w:pPr>
        <w:jc w:val="both"/>
      </w:pPr>
    </w:p>
    <w:p w14:paraId="1F104A1F" w14:textId="77777777" w:rsidR="00B4170E" w:rsidRPr="0056083D" w:rsidRDefault="00B4170E" w:rsidP="00B4170E">
      <w:pPr>
        <w:jc w:val="both"/>
      </w:pPr>
      <w:r w:rsidRPr="0056083D">
        <w:rPr>
          <w:b/>
        </w:rPr>
        <w:t>Interviewer:</w:t>
      </w:r>
      <w:r w:rsidRPr="0056083D">
        <w:t xml:space="preserve"> What are the services offered in Gear 1 driving school and how does the school deal with the new normal?</w:t>
      </w:r>
    </w:p>
    <w:p w14:paraId="4EF8514A" w14:textId="77777777" w:rsidR="00B4170E" w:rsidRPr="0056083D" w:rsidRDefault="00B4170E" w:rsidP="00B4170E">
      <w:pPr>
        <w:jc w:val="both"/>
      </w:pPr>
      <w:r w:rsidRPr="0056083D">
        <w:rPr>
          <w:b/>
        </w:rPr>
        <w:t xml:space="preserve">Interviewee: </w:t>
      </w:r>
      <w:r w:rsidRPr="0056083D">
        <w:t>Theoretical Driving Course (TDC), Practical Driving Course (PDC), student permit assistance on LTO, and schedule-reschedule of applicant's test in case of emergency. During this pandemic, we comply with the standard health protocol procedures by the IATF for both the applicants and the school's employees.</w:t>
      </w:r>
    </w:p>
    <w:p w14:paraId="27536F68" w14:textId="77777777" w:rsidR="00B4170E" w:rsidRPr="0056083D" w:rsidRDefault="00B4170E" w:rsidP="00B4170E">
      <w:pPr>
        <w:jc w:val="both"/>
      </w:pPr>
    </w:p>
    <w:p w14:paraId="46E5B55C" w14:textId="77777777" w:rsidR="00B4170E" w:rsidRPr="0056083D" w:rsidRDefault="00B4170E" w:rsidP="00B4170E">
      <w:pPr>
        <w:jc w:val="both"/>
      </w:pPr>
      <w:r w:rsidRPr="0056083D">
        <w:rPr>
          <w:b/>
        </w:rPr>
        <w:t>Interviewer:</w:t>
      </w:r>
      <w:r w:rsidRPr="0056083D">
        <w:t xml:space="preserve"> Are there other organizations and/or departments that the Gear 1 Driving School coordinates with regard to road safety and driving?</w:t>
      </w:r>
    </w:p>
    <w:p w14:paraId="756B5652" w14:textId="77777777" w:rsidR="00B4170E" w:rsidRDefault="00B4170E" w:rsidP="00B4170E">
      <w:pPr>
        <w:jc w:val="both"/>
        <w:rPr>
          <w:rFonts w:eastAsia="Calibri"/>
          <w:lang w:eastAsia="en-PH"/>
        </w:rPr>
      </w:pPr>
      <w:r w:rsidRPr="0056083D">
        <w:rPr>
          <w:b/>
        </w:rPr>
        <w:t xml:space="preserve">Interviewee: </w:t>
      </w:r>
      <w:r w:rsidRPr="0056083D">
        <w:t>None. But Gear 1 was accredited by the Land Transportation Office (LTO) and we follow LTO standards to operate our driving school.</w:t>
      </w:r>
    </w:p>
    <w:p w14:paraId="31DB8811" w14:textId="77777777" w:rsidR="00B4170E" w:rsidRPr="00C32186" w:rsidRDefault="00B4170E" w:rsidP="00B4170E"/>
    <w:p w14:paraId="4DFFCCD1" w14:textId="77777777" w:rsidR="00B4170E" w:rsidRPr="0056083D" w:rsidRDefault="00B4170E" w:rsidP="00B4170E">
      <w:pPr>
        <w:jc w:val="both"/>
      </w:pPr>
      <w:r w:rsidRPr="0056083D">
        <w:rPr>
          <w:b/>
        </w:rPr>
        <w:t>Interviewer:</w:t>
      </w:r>
      <w:r w:rsidRPr="0056083D">
        <w:t xml:space="preserve"> What is a Driver’s License? How to avail and maintain the ownership? </w:t>
      </w:r>
    </w:p>
    <w:p w14:paraId="69614331" w14:textId="77777777" w:rsidR="00B4170E" w:rsidRPr="0056083D" w:rsidRDefault="00B4170E" w:rsidP="00B4170E">
      <w:pPr>
        <w:jc w:val="both"/>
      </w:pPr>
      <w:r w:rsidRPr="0056083D">
        <w:rPr>
          <w:b/>
        </w:rPr>
        <w:t xml:space="preserve">Interviewee: </w:t>
      </w:r>
      <w:r w:rsidRPr="0056083D">
        <w:t>It is a legal permit to drive a vehicle. You can avail of a driver's license by completing and passing the TDC and PDC. You can maintain the validity of a license by avoiding grave offenses in Traffic Rules and Regulations.</w:t>
      </w:r>
    </w:p>
    <w:p w14:paraId="535BA3C3" w14:textId="77777777" w:rsidR="00B4170E" w:rsidRPr="0056083D" w:rsidRDefault="00B4170E" w:rsidP="00B4170E">
      <w:pPr>
        <w:jc w:val="both"/>
      </w:pPr>
    </w:p>
    <w:p w14:paraId="7DA65E6E" w14:textId="77777777" w:rsidR="00B4170E" w:rsidRPr="0056083D" w:rsidRDefault="00B4170E" w:rsidP="00B4170E">
      <w:pPr>
        <w:jc w:val="both"/>
      </w:pPr>
      <w:r w:rsidRPr="0056083D">
        <w:rPr>
          <w:b/>
        </w:rPr>
        <w:t>Interviewer:</w:t>
      </w:r>
      <w:r w:rsidRPr="0056083D">
        <w:t xml:space="preserve"> What are the hotline numbers and social media accounts of Gear-1 driving school?</w:t>
      </w:r>
    </w:p>
    <w:p w14:paraId="7281A60F" w14:textId="77777777" w:rsidR="00B4170E" w:rsidRPr="0056083D" w:rsidRDefault="00B4170E" w:rsidP="00B4170E">
      <w:pPr>
        <w:jc w:val="both"/>
      </w:pPr>
      <w:r w:rsidRPr="0056083D">
        <w:rPr>
          <w:b/>
        </w:rPr>
        <w:t xml:space="preserve">Interviewee: </w:t>
      </w:r>
      <w:r w:rsidRPr="0056083D">
        <w:t>You can contact us at our hotline 553-4151 (Gear 1 Main Office) and by email at gear1drivingschool@yahoo.com</w:t>
      </w:r>
    </w:p>
    <w:p w14:paraId="72CC7047" w14:textId="77777777" w:rsidR="00B4170E" w:rsidRPr="0056083D" w:rsidRDefault="00B4170E" w:rsidP="00B4170E">
      <w:pPr>
        <w:jc w:val="both"/>
      </w:pPr>
    </w:p>
    <w:p w14:paraId="27FC441D" w14:textId="77777777" w:rsidR="00B4170E" w:rsidRPr="0056083D" w:rsidRDefault="00B4170E" w:rsidP="00B4170E">
      <w:pPr>
        <w:jc w:val="both"/>
      </w:pPr>
      <w:r w:rsidRPr="0056083D">
        <w:rPr>
          <w:b/>
        </w:rPr>
        <w:t>Interviewer:</w:t>
      </w:r>
      <w:r w:rsidRPr="0056083D">
        <w:t xml:space="preserve"> Are you willing or interested to have an android application for Road Safety and Driving? Why?</w:t>
      </w:r>
    </w:p>
    <w:p w14:paraId="13CDCACE" w14:textId="77777777" w:rsidR="00B4170E" w:rsidRPr="0056083D" w:rsidRDefault="00B4170E" w:rsidP="00B4170E">
      <w:pPr>
        <w:jc w:val="both"/>
      </w:pPr>
      <w:r w:rsidRPr="0056083D">
        <w:rPr>
          <w:b/>
        </w:rPr>
        <w:t xml:space="preserve">Interviewee: </w:t>
      </w:r>
      <w:r w:rsidRPr="0056083D">
        <w:t xml:space="preserve">Yes, to educate people with regards to Road Safety and Driving. </w:t>
      </w:r>
    </w:p>
    <w:p w14:paraId="58E9F223" w14:textId="77777777" w:rsidR="00B4170E" w:rsidRPr="0056083D" w:rsidRDefault="00B4170E" w:rsidP="00B4170E">
      <w:pPr>
        <w:jc w:val="both"/>
      </w:pPr>
    </w:p>
    <w:p w14:paraId="21FB167D" w14:textId="77777777" w:rsidR="00B4170E" w:rsidRPr="0056083D" w:rsidRDefault="00B4170E" w:rsidP="00B4170E">
      <w:pPr>
        <w:jc w:val="both"/>
      </w:pPr>
      <w:r w:rsidRPr="0056083D">
        <w:rPr>
          <w:b/>
        </w:rPr>
        <w:t>Interviewer:</w:t>
      </w:r>
      <w:r w:rsidRPr="0056083D">
        <w:t xml:space="preserve"> What do you want to add or suggest to our proposed study?</w:t>
      </w:r>
    </w:p>
    <w:p w14:paraId="389A70DC" w14:textId="77777777" w:rsidR="00B4170E" w:rsidRDefault="00B4170E" w:rsidP="00B4170E">
      <w:pPr>
        <w:jc w:val="both"/>
      </w:pPr>
      <w:r w:rsidRPr="0056083D">
        <w:rPr>
          <w:b/>
        </w:rPr>
        <w:t xml:space="preserve">Interviewee: </w:t>
      </w:r>
      <w:r w:rsidRPr="0056083D">
        <w:t xml:space="preserve">Add Lecture videos about Road Safety and Questions in the game </w:t>
      </w:r>
      <w:r>
        <w:t xml:space="preserve">that </w:t>
      </w:r>
      <w:r w:rsidRPr="0056083D">
        <w:t>should have two languages: Filipino and English and based on Land Transportation Management Portal or the LTO Drivers Manual booklet.</w:t>
      </w:r>
    </w:p>
    <w:p w14:paraId="17E86B49" w14:textId="77777777" w:rsidR="00B4170E" w:rsidRDefault="00B4170E" w:rsidP="00B4170E">
      <w:pPr>
        <w:jc w:val="both"/>
      </w:pPr>
    </w:p>
    <w:p w14:paraId="4A688E4F" w14:textId="77777777" w:rsidR="00B4170E" w:rsidRDefault="00B4170E" w:rsidP="00B4170E">
      <w:pPr>
        <w:jc w:val="both"/>
      </w:pPr>
    </w:p>
    <w:p w14:paraId="28284EC8" w14:textId="77777777" w:rsidR="00B4170E" w:rsidRDefault="00B4170E" w:rsidP="00B4170E">
      <w:pPr>
        <w:jc w:val="both"/>
      </w:pPr>
      <w:r>
        <w:rPr>
          <w:noProof/>
        </w:rPr>
        <w:drawing>
          <wp:anchor distT="0" distB="0" distL="114300" distR="114300" simplePos="0" relativeHeight="251659264" behindDoc="0" locked="0" layoutInCell="1" allowOverlap="1" wp14:anchorId="362F5A79" wp14:editId="51AE9CB6">
            <wp:simplePos x="0" y="0"/>
            <wp:positionH relativeFrom="column">
              <wp:posOffset>4048598</wp:posOffset>
            </wp:positionH>
            <wp:positionV relativeFrom="paragraph">
              <wp:posOffset>119380</wp:posOffset>
            </wp:positionV>
            <wp:extent cx="850605" cy="504924"/>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ar_1_atayde_sig.png"/>
                    <pic:cNvPicPr/>
                  </pic:nvPicPr>
                  <pic:blipFill>
                    <a:blip r:embed="rId7"/>
                    <a:stretch>
                      <a:fillRect/>
                    </a:stretch>
                  </pic:blipFill>
                  <pic:spPr>
                    <a:xfrm>
                      <a:off x="0" y="0"/>
                      <a:ext cx="850605" cy="504924"/>
                    </a:xfrm>
                    <a:prstGeom prst="rect">
                      <a:avLst/>
                    </a:prstGeom>
                  </pic:spPr>
                </pic:pic>
              </a:graphicData>
            </a:graphic>
            <wp14:sizeRelH relativeFrom="margin">
              <wp14:pctWidth>0</wp14:pctWidth>
            </wp14:sizeRelH>
            <wp14:sizeRelV relativeFrom="margin">
              <wp14:pctHeight>0</wp14:pctHeight>
            </wp14:sizeRelV>
          </wp:anchor>
        </w:drawing>
      </w:r>
    </w:p>
    <w:p w14:paraId="2D631F95" w14:textId="77777777" w:rsidR="00B4170E" w:rsidRDefault="00B4170E" w:rsidP="00B4170E">
      <w:pPr>
        <w:jc w:val="both"/>
      </w:pPr>
    </w:p>
    <w:p w14:paraId="4EBF5133" w14:textId="77777777" w:rsidR="00B4170E" w:rsidRDefault="00B4170E" w:rsidP="00B4170E">
      <w:pPr>
        <w:jc w:val="both"/>
      </w:pPr>
    </w:p>
    <w:p w14:paraId="1C9AE29A" w14:textId="77777777" w:rsidR="00B4170E" w:rsidRPr="00802D53" w:rsidRDefault="00B4170E" w:rsidP="00B4170E">
      <w:pPr>
        <w:ind w:right="207"/>
        <w:jc w:val="right"/>
        <w:rPr>
          <w:b/>
        </w:rPr>
      </w:pPr>
      <w:r w:rsidRPr="00802D53">
        <w:rPr>
          <w:b/>
        </w:rPr>
        <w:t>DARWIN L. ATAYDE</w:t>
      </w:r>
    </w:p>
    <w:p w14:paraId="7CF3F5F3" w14:textId="77777777" w:rsidR="00B4170E" w:rsidRPr="00802D53" w:rsidRDefault="00B4170E" w:rsidP="00B4170E">
      <w:pPr>
        <w:jc w:val="right"/>
      </w:pPr>
      <w:r>
        <w:t>Signature of the Applicant</w:t>
      </w:r>
    </w:p>
    <w:p w14:paraId="1A7E4B14" w14:textId="77777777" w:rsidR="002833C6" w:rsidRPr="00F06D33" w:rsidRDefault="002833C6" w:rsidP="00F004A4">
      <w:pPr>
        <w:spacing w:after="160" w:line="259" w:lineRule="auto"/>
      </w:pPr>
    </w:p>
    <w:sectPr w:rsidR="002833C6" w:rsidRPr="00F06D33" w:rsidSect="00276ED8">
      <w:headerReference w:type="first" r:id="rId8"/>
      <w:pgSz w:w="11906" w:h="16838" w:code="9"/>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25131" w14:textId="77777777" w:rsidR="00394DD9" w:rsidRDefault="00394DD9" w:rsidP="009877D8">
      <w:r>
        <w:separator/>
      </w:r>
    </w:p>
  </w:endnote>
  <w:endnote w:type="continuationSeparator" w:id="0">
    <w:p w14:paraId="45B0DEF7" w14:textId="77777777" w:rsidR="00394DD9" w:rsidRDefault="00394DD9" w:rsidP="00987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AB56" w14:textId="77777777" w:rsidR="00394DD9" w:rsidRDefault="00394DD9" w:rsidP="009877D8">
      <w:r>
        <w:separator/>
      </w:r>
    </w:p>
  </w:footnote>
  <w:footnote w:type="continuationSeparator" w:id="0">
    <w:p w14:paraId="02EBF6F6" w14:textId="77777777" w:rsidR="00394DD9" w:rsidRDefault="00394DD9" w:rsidP="00987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55"/>
      <w:gridCol w:w="3978"/>
      <w:gridCol w:w="2163"/>
    </w:tblGrid>
    <w:tr w:rsidR="00276ED8" w:rsidRPr="0046545D" w14:paraId="154CB448" w14:textId="77777777" w:rsidTr="00425769">
      <w:tc>
        <w:tcPr>
          <w:tcW w:w="2155" w:type="dxa"/>
          <w:vAlign w:val="center"/>
        </w:tcPr>
        <w:p w14:paraId="5802D6DA" w14:textId="77777777" w:rsidR="00276ED8" w:rsidRPr="0046545D" w:rsidRDefault="00276ED8" w:rsidP="00276ED8">
          <w:pPr>
            <w:pStyle w:val="Header"/>
            <w:jc w:val="right"/>
          </w:pPr>
          <w:r w:rsidRPr="0046545D">
            <w:rPr>
              <w:noProof/>
            </w:rPr>
            <w:drawing>
              <wp:inline distT="0" distB="0" distL="0" distR="0" wp14:anchorId="4BF23F15" wp14:editId="276AE252">
                <wp:extent cx="793942" cy="793942"/>
                <wp:effectExtent l="0" t="0" r="6350" b="0"/>
                <wp:docPr id="4" name="Picture 4" descr="Cavite Stat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vite State University Logo"/>
                        <pic:cNvPicPr/>
                      </pic:nvPicPr>
                      <pic:blipFill>
                        <a:blip r:embed="rId1">
                          <a:extLst>
                            <a:ext uri="{28A0092B-C50C-407E-A947-70E740481C1C}">
                              <a14:useLocalDpi xmlns:a14="http://schemas.microsoft.com/office/drawing/2010/main" val="0"/>
                            </a:ext>
                          </a:extLst>
                        </a:blip>
                        <a:stretch>
                          <a:fillRect/>
                        </a:stretch>
                      </pic:blipFill>
                      <pic:spPr>
                        <a:xfrm>
                          <a:off x="0" y="0"/>
                          <a:ext cx="898104" cy="898104"/>
                        </a:xfrm>
                        <a:prstGeom prst="rect">
                          <a:avLst/>
                        </a:prstGeom>
                      </pic:spPr>
                    </pic:pic>
                  </a:graphicData>
                </a:graphic>
              </wp:inline>
            </w:drawing>
          </w:r>
        </w:p>
      </w:tc>
      <w:tc>
        <w:tcPr>
          <w:tcW w:w="3978" w:type="dxa"/>
          <w:vAlign w:val="center"/>
        </w:tcPr>
        <w:p w14:paraId="7FF95EC1" w14:textId="77777777" w:rsidR="00276ED8" w:rsidRPr="0046545D" w:rsidRDefault="00276ED8" w:rsidP="00276ED8">
          <w:pPr>
            <w:pStyle w:val="Header"/>
            <w:jc w:val="center"/>
          </w:pPr>
          <w:r w:rsidRPr="0046545D">
            <w:t>Republic of the Philippines</w:t>
          </w:r>
        </w:p>
        <w:p w14:paraId="1CB51218" w14:textId="77777777" w:rsidR="00276ED8" w:rsidRPr="0046545D" w:rsidRDefault="00276ED8" w:rsidP="00276ED8">
          <w:pPr>
            <w:pStyle w:val="Header"/>
            <w:jc w:val="center"/>
            <w:rPr>
              <w:b/>
              <w:bCs/>
            </w:rPr>
          </w:pPr>
          <w:r w:rsidRPr="0046545D">
            <w:rPr>
              <w:b/>
              <w:bCs/>
            </w:rPr>
            <w:t>CAVITE STATE UNIVERSITY</w:t>
          </w:r>
        </w:p>
        <w:p w14:paraId="6983DF7C" w14:textId="77777777" w:rsidR="00276ED8" w:rsidRPr="0046545D" w:rsidRDefault="00276ED8" w:rsidP="00276ED8">
          <w:pPr>
            <w:pStyle w:val="Header"/>
            <w:jc w:val="center"/>
            <w:rPr>
              <w:b/>
              <w:bCs/>
            </w:rPr>
          </w:pPr>
          <w:r w:rsidRPr="0046545D">
            <w:rPr>
              <w:b/>
              <w:bCs/>
            </w:rPr>
            <w:t>Bacoor Campus</w:t>
          </w:r>
        </w:p>
        <w:p w14:paraId="03217DCE" w14:textId="77777777" w:rsidR="00276ED8" w:rsidRPr="0046545D" w:rsidRDefault="00276ED8" w:rsidP="00276ED8">
          <w:pPr>
            <w:pStyle w:val="Header"/>
            <w:jc w:val="center"/>
          </w:pPr>
          <w:r w:rsidRPr="0046545D">
            <w:t>SHIV, Molino VI, City of Bacoor</w:t>
          </w:r>
        </w:p>
        <w:p w14:paraId="36E3EE93" w14:textId="77777777" w:rsidR="00276ED8" w:rsidRPr="0046545D" w:rsidRDefault="00276ED8" w:rsidP="00276ED8">
          <w:pPr>
            <w:pStyle w:val="Header"/>
            <w:jc w:val="center"/>
          </w:pPr>
          <w:r w:rsidRPr="0046545D">
            <w:rPr>
              <w:rFonts w:ascii="Segoe UI Symbol" w:hAnsi="Segoe UI Symbol" w:cs="Segoe UI Symbol"/>
            </w:rPr>
            <w:t>☏</w:t>
          </w:r>
          <w:r w:rsidRPr="0046545D">
            <w:t xml:space="preserve"> (046) 476-5029</w:t>
          </w:r>
        </w:p>
      </w:tc>
      <w:tc>
        <w:tcPr>
          <w:tcW w:w="2163" w:type="dxa"/>
          <w:vAlign w:val="center"/>
        </w:tcPr>
        <w:p w14:paraId="614453B8" w14:textId="77777777" w:rsidR="00276ED8" w:rsidRPr="0046545D" w:rsidRDefault="00276ED8" w:rsidP="00276ED8">
          <w:pPr>
            <w:pStyle w:val="Header"/>
          </w:pPr>
        </w:p>
      </w:tc>
    </w:tr>
  </w:tbl>
  <w:p w14:paraId="3AACD9FD" w14:textId="77777777" w:rsidR="00276ED8" w:rsidRPr="0046545D" w:rsidRDefault="00276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61076"/>
    <w:multiLevelType w:val="hybridMultilevel"/>
    <w:tmpl w:val="3F24C528"/>
    <w:lvl w:ilvl="0" w:tplc="EC24A79A">
      <w:numFmt w:val="bullet"/>
      <w:lvlText w:val=""/>
      <w:lvlJc w:val="left"/>
      <w:pPr>
        <w:ind w:left="1080" w:hanging="360"/>
      </w:pPr>
      <w:rPr>
        <w:rFonts w:ascii="Symbol" w:eastAsia="Batang" w:hAnsi="Symbo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xMjUzMzAyNAByzJR0lIJTi4sz8/NACkxrAdu4LZcsAAAA"/>
  </w:docVars>
  <w:rsids>
    <w:rsidRoot w:val="00B4170E"/>
    <w:rsid w:val="0004066D"/>
    <w:rsid w:val="000E66D9"/>
    <w:rsid w:val="001426EF"/>
    <w:rsid w:val="001C7974"/>
    <w:rsid w:val="0023731F"/>
    <w:rsid w:val="00276ED8"/>
    <w:rsid w:val="002833C6"/>
    <w:rsid w:val="00394DD9"/>
    <w:rsid w:val="0046545D"/>
    <w:rsid w:val="0054483B"/>
    <w:rsid w:val="007145ED"/>
    <w:rsid w:val="0075289E"/>
    <w:rsid w:val="007E2369"/>
    <w:rsid w:val="00961A39"/>
    <w:rsid w:val="009877D8"/>
    <w:rsid w:val="00B4170E"/>
    <w:rsid w:val="00DF2211"/>
    <w:rsid w:val="00F004A4"/>
    <w:rsid w:val="00F06D3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E2150"/>
  <w15:chartTrackingRefBased/>
  <w15:docId w15:val="{1654B674-D18F-4082-8070-91B4959C6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7D8"/>
    <w:pPr>
      <w:spacing w:after="0" w:line="240" w:lineRule="auto"/>
    </w:pPr>
    <w:rPr>
      <w:rFonts w:ascii="Arial" w:hAnsi="Arial" w:cs="Arial"/>
    </w:rPr>
  </w:style>
  <w:style w:type="paragraph" w:styleId="Heading1">
    <w:name w:val="heading 1"/>
    <w:basedOn w:val="Normal"/>
    <w:next w:val="Normal"/>
    <w:link w:val="Heading1Char"/>
    <w:uiPriority w:val="9"/>
    <w:qFormat/>
    <w:rsid w:val="00F06D33"/>
    <w:pPr>
      <w:jc w:val="center"/>
      <w:outlineLvl w:val="0"/>
    </w:pPr>
    <w:rPr>
      <w:b/>
      <w:bCs/>
    </w:rPr>
  </w:style>
  <w:style w:type="paragraph" w:styleId="Heading2">
    <w:name w:val="heading 2"/>
    <w:basedOn w:val="Heading1"/>
    <w:next w:val="Normal"/>
    <w:link w:val="Heading2Char"/>
    <w:uiPriority w:val="9"/>
    <w:unhideWhenUsed/>
    <w:qFormat/>
    <w:rsid w:val="00F06D33"/>
    <w:pPr>
      <w:jc w:val="left"/>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7D8"/>
    <w:pPr>
      <w:tabs>
        <w:tab w:val="center" w:pos="4680"/>
        <w:tab w:val="right" w:pos="9360"/>
      </w:tabs>
    </w:pPr>
  </w:style>
  <w:style w:type="character" w:customStyle="1" w:styleId="HeaderChar">
    <w:name w:val="Header Char"/>
    <w:basedOn w:val="DefaultParagraphFont"/>
    <w:link w:val="Header"/>
    <w:uiPriority w:val="99"/>
    <w:rsid w:val="009877D8"/>
  </w:style>
  <w:style w:type="paragraph" w:styleId="Footer">
    <w:name w:val="footer"/>
    <w:basedOn w:val="Normal"/>
    <w:link w:val="FooterChar"/>
    <w:uiPriority w:val="99"/>
    <w:unhideWhenUsed/>
    <w:rsid w:val="009877D8"/>
    <w:pPr>
      <w:tabs>
        <w:tab w:val="center" w:pos="4680"/>
        <w:tab w:val="right" w:pos="9360"/>
      </w:tabs>
    </w:pPr>
  </w:style>
  <w:style w:type="character" w:customStyle="1" w:styleId="FooterChar">
    <w:name w:val="Footer Char"/>
    <w:basedOn w:val="DefaultParagraphFont"/>
    <w:link w:val="Footer"/>
    <w:uiPriority w:val="99"/>
    <w:rsid w:val="009877D8"/>
  </w:style>
  <w:style w:type="table" w:styleId="TableGrid">
    <w:name w:val="Table Grid"/>
    <w:basedOn w:val="TableNormal"/>
    <w:uiPriority w:val="39"/>
    <w:rsid w:val="00237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D33"/>
    <w:rPr>
      <w:rFonts w:ascii="Arial" w:hAnsi="Arial" w:cs="Arial"/>
      <w:b/>
      <w:bCs/>
    </w:rPr>
  </w:style>
  <w:style w:type="character" w:customStyle="1" w:styleId="Heading2Char">
    <w:name w:val="Heading 2 Char"/>
    <w:basedOn w:val="DefaultParagraphFont"/>
    <w:link w:val="Heading2"/>
    <w:uiPriority w:val="9"/>
    <w:rsid w:val="00F06D33"/>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L.A\Documents\BSIT-Capstone\.private\doc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Template.dotx</Template>
  <TotalTime>3</TotalTime>
  <Pages>3</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 Interview Report 1</dc:title>
  <dc:subject/>
  <dc:creator>Nommel Isanar Lavapie Amolat</dc:creator>
  <cp:keywords>CvSU</cp:keywords>
  <dc:description/>
  <cp:lastModifiedBy>Nommel Isanar Lavapie Amolat</cp:lastModifiedBy>
  <cp:revision>2</cp:revision>
  <dcterms:created xsi:type="dcterms:W3CDTF">2021-08-03T01:29:00Z</dcterms:created>
  <dcterms:modified xsi:type="dcterms:W3CDTF">2021-08-03T02:04:00Z</dcterms:modified>
</cp:coreProperties>
</file>