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23871" w14:textId="0F2C40E7" w:rsidR="00B476F0" w:rsidRDefault="00B476F0" w:rsidP="00B476F0">
      <w:pPr>
        <w:pStyle w:val="Heading1"/>
      </w:pPr>
      <w:r>
        <w:t>REVISION LIST</w:t>
      </w:r>
    </w:p>
    <w:p w14:paraId="2FC29178" w14:textId="11054200" w:rsidR="00B476F0" w:rsidRDefault="00B476F0" w:rsidP="00B476F0"/>
    <w:p w14:paraId="11C1AC0E" w14:textId="4097CB26" w:rsidR="007B5CCD" w:rsidRDefault="007B5CCD" w:rsidP="007B5CCD">
      <w:pPr>
        <w:pStyle w:val="Heading2"/>
      </w:pPr>
      <w:r>
        <w:t>Thesis Title</w:t>
      </w:r>
    </w:p>
    <w:p w14:paraId="1A593E82" w14:textId="5F8C7C23" w:rsidR="007B5CCD" w:rsidRDefault="007B5CCD" w:rsidP="00914290">
      <w:pPr>
        <w:jc w:val="both"/>
      </w:pPr>
      <w:r>
        <w:tab/>
      </w:r>
      <w:proofErr w:type="spellStart"/>
      <w:r>
        <w:t>Lakbay</w:t>
      </w:r>
      <w:proofErr w:type="spellEnd"/>
      <w:r>
        <w:t>: A Three-Dimensional Game about Driving Fundamentals and Road Courtesy and Safety of Gear-1 Driving School</w:t>
      </w:r>
    </w:p>
    <w:p w14:paraId="2B832887" w14:textId="61B68667" w:rsidR="007B5CCD" w:rsidRDefault="007B5CCD" w:rsidP="007B5CCD"/>
    <w:p w14:paraId="324F0293" w14:textId="490DA2E4" w:rsidR="007B5CCD" w:rsidRDefault="007B5CCD" w:rsidP="007B5CCD">
      <w:pPr>
        <w:pStyle w:val="Heading2"/>
      </w:pPr>
      <w:r>
        <w:t>Part B Defense Date</w:t>
      </w:r>
    </w:p>
    <w:p w14:paraId="2B2EE08B" w14:textId="7FC664B4" w:rsidR="007B5CCD" w:rsidRPr="007B5CCD" w:rsidRDefault="007B5CCD" w:rsidP="00914290">
      <w:pPr>
        <w:jc w:val="both"/>
      </w:pPr>
      <w:r>
        <w:tab/>
        <w:t>June 08, 2021</w:t>
      </w:r>
    </w:p>
    <w:p w14:paraId="388CEA4C" w14:textId="77777777" w:rsidR="007B5CCD" w:rsidRDefault="007B5CCD" w:rsidP="00B476F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48"/>
        <w:gridCol w:w="4148"/>
      </w:tblGrid>
      <w:tr w:rsidR="007B5CCD" w:rsidRPr="00F72326" w14:paraId="00E835EE" w14:textId="77777777" w:rsidTr="007B5CCD">
        <w:tc>
          <w:tcPr>
            <w:tcW w:w="4148" w:type="dxa"/>
          </w:tcPr>
          <w:p w14:paraId="559F3969" w14:textId="77777777" w:rsidR="007B5CCD" w:rsidRPr="00F72326" w:rsidRDefault="007B5CCD" w:rsidP="003128F1">
            <w:pPr>
              <w:jc w:val="center"/>
              <w:rPr>
                <w:rFonts w:eastAsia="Calibri"/>
              </w:rPr>
            </w:pPr>
          </w:p>
        </w:tc>
        <w:tc>
          <w:tcPr>
            <w:tcW w:w="4148" w:type="dxa"/>
          </w:tcPr>
          <w:p w14:paraId="586A4BBB" w14:textId="77777777" w:rsidR="007B5CCD" w:rsidRPr="00F72326" w:rsidRDefault="007B5CCD" w:rsidP="003128F1">
            <w:pPr>
              <w:jc w:val="center"/>
              <w:rPr>
                <w:rFonts w:eastAsia="Calibri"/>
              </w:rPr>
            </w:pPr>
            <w:r w:rsidRPr="00F72326">
              <w:rPr>
                <w:rFonts w:eastAsia="Calibri"/>
                <w:noProof/>
              </w:rPr>
              <w:drawing>
                <wp:anchor distT="0" distB="0" distL="114300" distR="114300" simplePos="0" relativeHeight="251660288" behindDoc="0" locked="0" layoutInCell="1" allowOverlap="1" wp14:anchorId="1660024C" wp14:editId="7C44E16B">
                  <wp:simplePos x="0" y="0"/>
                  <wp:positionH relativeFrom="column">
                    <wp:posOffset>856057</wp:posOffset>
                  </wp:positionH>
                  <wp:positionV relativeFrom="paragraph">
                    <wp:posOffset>-199108</wp:posOffset>
                  </wp:positionV>
                  <wp:extent cx="1009497" cy="722058"/>
                  <wp:effectExtent l="0" t="0" r="635" b="1905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efacto_sig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497" cy="722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B5CCD" w:rsidRPr="00F72326" w14:paraId="530F5F96" w14:textId="77777777" w:rsidTr="007B5CCD">
        <w:tc>
          <w:tcPr>
            <w:tcW w:w="4148" w:type="dxa"/>
          </w:tcPr>
          <w:p w14:paraId="67699BA3" w14:textId="77777777" w:rsidR="007B5CCD" w:rsidRPr="00F72326" w:rsidRDefault="007B5CCD" w:rsidP="003128F1">
            <w:pPr>
              <w:jc w:val="center"/>
              <w:rPr>
                <w:rFonts w:eastAsia="Calibri"/>
              </w:rPr>
            </w:pPr>
          </w:p>
        </w:tc>
        <w:tc>
          <w:tcPr>
            <w:tcW w:w="4148" w:type="dxa"/>
          </w:tcPr>
          <w:p w14:paraId="5984B48D" w14:textId="77777777" w:rsidR="007B5CCD" w:rsidRPr="00F72326" w:rsidRDefault="007B5CCD" w:rsidP="003128F1">
            <w:pPr>
              <w:jc w:val="center"/>
              <w:rPr>
                <w:rFonts w:eastAsia="Calibri"/>
              </w:rPr>
            </w:pPr>
          </w:p>
        </w:tc>
      </w:tr>
      <w:tr w:rsidR="007B5CCD" w:rsidRPr="00F72326" w14:paraId="2904C855" w14:textId="77777777" w:rsidTr="007B5CCD">
        <w:tc>
          <w:tcPr>
            <w:tcW w:w="4148" w:type="dxa"/>
          </w:tcPr>
          <w:p w14:paraId="0FD2D995" w14:textId="77777777" w:rsidR="007B5CCD" w:rsidRPr="00F72326" w:rsidRDefault="007B5CCD" w:rsidP="003128F1">
            <w:pPr>
              <w:jc w:val="center"/>
              <w:rPr>
                <w:b/>
              </w:rPr>
            </w:pPr>
            <w:r w:rsidRPr="00F72326">
              <w:rPr>
                <w:b/>
              </w:rPr>
              <w:t>KHWEEN PRINCESS MONCAYO</w:t>
            </w:r>
          </w:p>
        </w:tc>
        <w:tc>
          <w:tcPr>
            <w:tcW w:w="4148" w:type="dxa"/>
          </w:tcPr>
          <w:p w14:paraId="26F1E5AC" w14:textId="77777777" w:rsidR="007B5CCD" w:rsidRPr="00F72326" w:rsidRDefault="007B5CCD" w:rsidP="003128F1">
            <w:pPr>
              <w:jc w:val="center"/>
              <w:rPr>
                <w:rFonts w:eastAsia="Calibri"/>
                <w:b/>
              </w:rPr>
            </w:pPr>
            <w:r w:rsidRPr="00F72326">
              <w:rPr>
                <w:rFonts w:eastAsia="Calibri"/>
                <w:b/>
              </w:rPr>
              <w:t>HANNIE MAY G. DEFACTO</w:t>
            </w:r>
          </w:p>
        </w:tc>
      </w:tr>
      <w:tr w:rsidR="007B5CCD" w:rsidRPr="00F72326" w14:paraId="467191E4" w14:textId="77777777" w:rsidTr="007B5CCD">
        <w:tc>
          <w:tcPr>
            <w:tcW w:w="4148" w:type="dxa"/>
          </w:tcPr>
          <w:p w14:paraId="37863E58" w14:textId="77777777" w:rsidR="007B5CCD" w:rsidRPr="00F72326" w:rsidRDefault="007B5CCD" w:rsidP="003128F1">
            <w:pPr>
              <w:jc w:val="center"/>
              <w:rPr>
                <w:rFonts w:eastAsia="Calibri"/>
              </w:rPr>
            </w:pPr>
            <w:r w:rsidRPr="00F72326">
              <w:rPr>
                <w:rFonts w:eastAsia="Calibri"/>
              </w:rPr>
              <w:t>Thesis Adviser</w:t>
            </w:r>
          </w:p>
        </w:tc>
        <w:tc>
          <w:tcPr>
            <w:tcW w:w="4148" w:type="dxa"/>
          </w:tcPr>
          <w:p w14:paraId="34128B2A" w14:textId="77777777" w:rsidR="007B5CCD" w:rsidRPr="00F72326" w:rsidRDefault="007B5CCD" w:rsidP="003128F1">
            <w:pPr>
              <w:jc w:val="center"/>
              <w:rPr>
                <w:rFonts w:eastAsia="Calibri"/>
              </w:rPr>
            </w:pPr>
            <w:r w:rsidRPr="00F72326">
              <w:rPr>
                <w:rFonts w:eastAsia="Calibri"/>
              </w:rPr>
              <w:t>Proponent</w:t>
            </w:r>
          </w:p>
        </w:tc>
      </w:tr>
      <w:tr w:rsidR="007B5CCD" w:rsidRPr="00F72326" w14:paraId="49C3D6D1" w14:textId="77777777" w:rsidTr="007B5CCD">
        <w:tc>
          <w:tcPr>
            <w:tcW w:w="4148" w:type="dxa"/>
          </w:tcPr>
          <w:p w14:paraId="0DF6A42F" w14:textId="77777777" w:rsidR="007B5CCD" w:rsidRPr="00F72326" w:rsidRDefault="007B5CCD" w:rsidP="003128F1">
            <w:pPr>
              <w:jc w:val="center"/>
              <w:rPr>
                <w:rFonts w:eastAsia="Calibri"/>
              </w:rPr>
            </w:pPr>
          </w:p>
        </w:tc>
        <w:tc>
          <w:tcPr>
            <w:tcW w:w="4148" w:type="dxa"/>
          </w:tcPr>
          <w:p w14:paraId="4A055612" w14:textId="77777777" w:rsidR="007B5CCD" w:rsidRPr="00F72326" w:rsidRDefault="007B5CCD" w:rsidP="003128F1">
            <w:pPr>
              <w:jc w:val="center"/>
              <w:rPr>
                <w:rFonts w:eastAsia="Calibri"/>
              </w:rPr>
            </w:pPr>
          </w:p>
        </w:tc>
      </w:tr>
      <w:tr w:rsidR="007B5CCD" w:rsidRPr="00F72326" w14:paraId="3A8AF93B" w14:textId="77777777" w:rsidTr="007B5CCD">
        <w:tc>
          <w:tcPr>
            <w:tcW w:w="4148" w:type="dxa"/>
          </w:tcPr>
          <w:p w14:paraId="7914E770" w14:textId="77777777" w:rsidR="007B5CCD" w:rsidRPr="00F72326" w:rsidRDefault="007B5CCD" w:rsidP="003128F1">
            <w:pPr>
              <w:jc w:val="center"/>
              <w:rPr>
                <w:rFonts w:eastAsia="Calibri"/>
              </w:rPr>
            </w:pPr>
          </w:p>
        </w:tc>
        <w:tc>
          <w:tcPr>
            <w:tcW w:w="4148" w:type="dxa"/>
          </w:tcPr>
          <w:p w14:paraId="31FFB9E3" w14:textId="77777777" w:rsidR="007B5CCD" w:rsidRPr="00F72326" w:rsidRDefault="007B5CCD" w:rsidP="003128F1">
            <w:pPr>
              <w:jc w:val="center"/>
              <w:rPr>
                <w:rFonts w:eastAsia="Calibri"/>
              </w:rPr>
            </w:pPr>
            <w:r w:rsidRPr="00F72326">
              <w:rPr>
                <w:rFonts w:eastAsia="Calibri"/>
                <w:noProof/>
              </w:rPr>
              <w:drawing>
                <wp:anchor distT="0" distB="0" distL="114300" distR="114300" simplePos="0" relativeHeight="251661312" behindDoc="0" locked="0" layoutInCell="1" allowOverlap="1" wp14:anchorId="7988AE78" wp14:editId="0B9A2151">
                  <wp:simplePos x="0" y="0"/>
                  <wp:positionH relativeFrom="column">
                    <wp:posOffset>855701</wp:posOffset>
                  </wp:positionH>
                  <wp:positionV relativeFrom="paragraph">
                    <wp:posOffset>-161722</wp:posOffset>
                  </wp:positionV>
                  <wp:extent cx="870509" cy="563508"/>
                  <wp:effectExtent l="0" t="0" r="6350" b="8255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suelo_sig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509" cy="563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B5CCD" w:rsidRPr="00F72326" w14:paraId="37868590" w14:textId="77777777" w:rsidTr="007B5CCD">
        <w:tc>
          <w:tcPr>
            <w:tcW w:w="4148" w:type="dxa"/>
          </w:tcPr>
          <w:p w14:paraId="00881604" w14:textId="77777777" w:rsidR="007B5CCD" w:rsidRPr="00F72326" w:rsidRDefault="007B5CCD" w:rsidP="003128F1">
            <w:pPr>
              <w:jc w:val="center"/>
              <w:rPr>
                <w:b/>
              </w:rPr>
            </w:pPr>
            <w:r w:rsidRPr="00F72326">
              <w:rPr>
                <w:b/>
              </w:rPr>
              <w:t>PAULO M. RODRIGUEZ</w:t>
            </w:r>
          </w:p>
        </w:tc>
        <w:tc>
          <w:tcPr>
            <w:tcW w:w="4148" w:type="dxa"/>
          </w:tcPr>
          <w:p w14:paraId="7FC15929" w14:textId="77777777" w:rsidR="007B5CCD" w:rsidRPr="00F72326" w:rsidRDefault="007B5CCD" w:rsidP="003128F1">
            <w:pPr>
              <w:jc w:val="center"/>
              <w:rPr>
                <w:rFonts w:eastAsia="Calibri"/>
                <w:b/>
              </w:rPr>
            </w:pPr>
            <w:r w:rsidRPr="00F72326">
              <w:rPr>
                <w:rFonts w:eastAsia="Calibri"/>
                <w:b/>
              </w:rPr>
              <w:t>JOHN PAUL R. CONSUELO</w:t>
            </w:r>
          </w:p>
        </w:tc>
      </w:tr>
      <w:tr w:rsidR="007B5CCD" w:rsidRPr="00F72326" w14:paraId="18C3C847" w14:textId="77777777" w:rsidTr="007B5CCD">
        <w:tc>
          <w:tcPr>
            <w:tcW w:w="4148" w:type="dxa"/>
          </w:tcPr>
          <w:p w14:paraId="3EBEBA82" w14:textId="77777777" w:rsidR="007B5CCD" w:rsidRPr="00F72326" w:rsidRDefault="007B5CCD" w:rsidP="003128F1">
            <w:pPr>
              <w:jc w:val="center"/>
              <w:rPr>
                <w:rFonts w:eastAsia="Calibri"/>
              </w:rPr>
            </w:pPr>
            <w:r w:rsidRPr="00F72326">
              <w:t>Thesis Criti</w:t>
            </w:r>
            <w:r>
              <w:t>c</w:t>
            </w:r>
          </w:p>
        </w:tc>
        <w:tc>
          <w:tcPr>
            <w:tcW w:w="4148" w:type="dxa"/>
          </w:tcPr>
          <w:p w14:paraId="3605D4DC" w14:textId="77777777" w:rsidR="007B5CCD" w:rsidRPr="00F72326" w:rsidRDefault="007B5CCD" w:rsidP="003128F1">
            <w:pPr>
              <w:jc w:val="center"/>
              <w:rPr>
                <w:rFonts w:eastAsia="Calibri"/>
              </w:rPr>
            </w:pPr>
            <w:r w:rsidRPr="00F72326">
              <w:rPr>
                <w:rFonts w:eastAsia="Calibri"/>
              </w:rPr>
              <w:t>Proponent</w:t>
            </w:r>
          </w:p>
        </w:tc>
      </w:tr>
      <w:tr w:rsidR="007B5CCD" w:rsidRPr="00F72326" w14:paraId="53115BE9" w14:textId="77777777" w:rsidTr="007B5CCD">
        <w:tc>
          <w:tcPr>
            <w:tcW w:w="4148" w:type="dxa"/>
          </w:tcPr>
          <w:p w14:paraId="29E702CB" w14:textId="77777777" w:rsidR="007B5CCD" w:rsidRPr="00F72326" w:rsidRDefault="007B5CCD" w:rsidP="003128F1">
            <w:pPr>
              <w:jc w:val="center"/>
            </w:pPr>
          </w:p>
        </w:tc>
        <w:tc>
          <w:tcPr>
            <w:tcW w:w="4148" w:type="dxa"/>
          </w:tcPr>
          <w:p w14:paraId="1E62E5AA" w14:textId="77777777" w:rsidR="007B5CCD" w:rsidRPr="00F72326" w:rsidRDefault="007B5CCD" w:rsidP="003128F1">
            <w:pPr>
              <w:jc w:val="center"/>
              <w:rPr>
                <w:rFonts w:eastAsia="Calibri"/>
              </w:rPr>
            </w:pPr>
          </w:p>
        </w:tc>
      </w:tr>
      <w:tr w:rsidR="007B5CCD" w:rsidRPr="00F72326" w14:paraId="1C593C7D" w14:textId="77777777" w:rsidTr="007B5CCD">
        <w:tc>
          <w:tcPr>
            <w:tcW w:w="4148" w:type="dxa"/>
          </w:tcPr>
          <w:p w14:paraId="5BFFD97A" w14:textId="77777777" w:rsidR="007B5CCD" w:rsidRPr="00F72326" w:rsidRDefault="007B5CCD" w:rsidP="003128F1">
            <w:pPr>
              <w:jc w:val="center"/>
            </w:pPr>
          </w:p>
        </w:tc>
        <w:tc>
          <w:tcPr>
            <w:tcW w:w="4148" w:type="dxa"/>
          </w:tcPr>
          <w:p w14:paraId="01470360" w14:textId="77777777" w:rsidR="007B5CCD" w:rsidRPr="00F72326" w:rsidRDefault="007B5CCD" w:rsidP="003128F1">
            <w:pPr>
              <w:jc w:val="center"/>
              <w:rPr>
                <w:rFonts w:eastAsia="Calibri"/>
              </w:rPr>
            </w:pPr>
            <w:r w:rsidRPr="00F72326">
              <w:rPr>
                <w:rFonts w:eastAsia="Calibri"/>
                <w:noProof/>
              </w:rPr>
              <w:drawing>
                <wp:anchor distT="0" distB="0" distL="114300" distR="114300" simplePos="0" relativeHeight="251662336" behindDoc="0" locked="0" layoutInCell="1" allowOverlap="1" wp14:anchorId="32FCCD4F" wp14:editId="275D21F9">
                  <wp:simplePos x="0" y="0"/>
                  <wp:positionH relativeFrom="column">
                    <wp:posOffset>892810</wp:posOffset>
                  </wp:positionH>
                  <wp:positionV relativeFrom="paragraph">
                    <wp:posOffset>-357607</wp:posOffset>
                  </wp:positionV>
                  <wp:extent cx="736854" cy="736854"/>
                  <wp:effectExtent l="0" t="0" r="635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nila_sig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854" cy="736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B5CCD" w:rsidRPr="00F72326" w14:paraId="4477F377" w14:textId="77777777" w:rsidTr="007B5CCD">
        <w:tc>
          <w:tcPr>
            <w:tcW w:w="4148" w:type="dxa"/>
          </w:tcPr>
          <w:p w14:paraId="26724D3F" w14:textId="77777777" w:rsidR="007B5CCD" w:rsidRPr="00F72326" w:rsidRDefault="007B5CCD" w:rsidP="003128F1">
            <w:pPr>
              <w:jc w:val="center"/>
            </w:pPr>
          </w:p>
        </w:tc>
        <w:tc>
          <w:tcPr>
            <w:tcW w:w="4148" w:type="dxa"/>
          </w:tcPr>
          <w:p w14:paraId="0A0A33F5" w14:textId="77777777" w:rsidR="007B5CCD" w:rsidRPr="00F72326" w:rsidRDefault="007B5CCD" w:rsidP="003128F1">
            <w:pPr>
              <w:jc w:val="center"/>
              <w:rPr>
                <w:rFonts w:eastAsia="Calibri"/>
                <w:b/>
              </w:rPr>
            </w:pPr>
            <w:r w:rsidRPr="00F72326">
              <w:rPr>
                <w:rFonts w:eastAsia="Calibri"/>
                <w:b/>
              </w:rPr>
              <w:t>NOMMEL ISANAR L. AMOLAT</w:t>
            </w:r>
          </w:p>
        </w:tc>
      </w:tr>
      <w:tr w:rsidR="007B5CCD" w:rsidRPr="00F72326" w14:paraId="44F5C850" w14:textId="77777777" w:rsidTr="007B5CCD">
        <w:tc>
          <w:tcPr>
            <w:tcW w:w="4148" w:type="dxa"/>
          </w:tcPr>
          <w:p w14:paraId="48C3F9EE" w14:textId="77777777" w:rsidR="007B5CCD" w:rsidRPr="00F72326" w:rsidRDefault="007B5CCD" w:rsidP="003128F1">
            <w:pPr>
              <w:jc w:val="center"/>
            </w:pPr>
          </w:p>
        </w:tc>
        <w:tc>
          <w:tcPr>
            <w:tcW w:w="4148" w:type="dxa"/>
          </w:tcPr>
          <w:p w14:paraId="2157EB97" w14:textId="77777777" w:rsidR="007B5CCD" w:rsidRPr="00F72326" w:rsidRDefault="007B5CCD" w:rsidP="003128F1">
            <w:pPr>
              <w:jc w:val="center"/>
              <w:rPr>
                <w:rFonts w:eastAsia="Calibri"/>
              </w:rPr>
            </w:pPr>
            <w:r w:rsidRPr="00F72326">
              <w:rPr>
                <w:rFonts w:eastAsia="Calibri"/>
              </w:rPr>
              <w:t>Proponent</w:t>
            </w:r>
          </w:p>
        </w:tc>
      </w:tr>
    </w:tbl>
    <w:p w14:paraId="5C91B010" w14:textId="4FF02124" w:rsidR="00B476F0" w:rsidRDefault="00B476F0" w:rsidP="00B476F0"/>
    <w:p w14:paraId="4A342F8E" w14:textId="150E02A2" w:rsidR="00914290" w:rsidRDefault="00914290" w:rsidP="00914290">
      <w:pPr>
        <w:jc w:val="both"/>
      </w:pPr>
      <w:r>
        <w:t>The following comments/suggestions were given as feedbacks during the Part B Defense:</w:t>
      </w:r>
    </w:p>
    <w:p w14:paraId="5587AC4F" w14:textId="50EA3A06" w:rsidR="00914290" w:rsidRDefault="00914290" w:rsidP="00914290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14290" w14:paraId="3984360D" w14:textId="77777777" w:rsidTr="00914290">
        <w:tc>
          <w:tcPr>
            <w:tcW w:w="4148" w:type="dxa"/>
          </w:tcPr>
          <w:p w14:paraId="6B2B1364" w14:textId="61FED766" w:rsidR="00914290" w:rsidRPr="00914290" w:rsidRDefault="00914290" w:rsidP="00914290">
            <w:pPr>
              <w:jc w:val="center"/>
              <w:rPr>
                <w:b/>
                <w:bCs/>
              </w:rPr>
            </w:pPr>
            <w:r w:rsidRPr="00914290">
              <w:rPr>
                <w:b/>
                <w:bCs/>
              </w:rPr>
              <w:t>Documentation</w:t>
            </w:r>
          </w:p>
        </w:tc>
        <w:tc>
          <w:tcPr>
            <w:tcW w:w="4148" w:type="dxa"/>
          </w:tcPr>
          <w:p w14:paraId="6E93DCA2" w14:textId="00E62A8F" w:rsidR="00914290" w:rsidRPr="00914290" w:rsidRDefault="00914290" w:rsidP="0091429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System</w:t>
            </w:r>
          </w:p>
        </w:tc>
      </w:tr>
      <w:tr w:rsidR="00914290" w14:paraId="31DD703E" w14:textId="77777777" w:rsidTr="00914290">
        <w:tc>
          <w:tcPr>
            <w:tcW w:w="4148" w:type="dxa"/>
          </w:tcPr>
          <w:p w14:paraId="12C53D84" w14:textId="6281C97E" w:rsidR="00914290" w:rsidRDefault="00914290" w:rsidP="00914290">
            <w:pPr>
              <w:jc w:val="both"/>
            </w:pPr>
            <w:r>
              <w:t>Chapter 1</w:t>
            </w:r>
          </w:p>
          <w:p w14:paraId="1CF56588" w14:textId="77777777" w:rsidR="00914290" w:rsidRDefault="00914290" w:rsidP="00914290">
            <w:pPr>
              <w:pStyle w:val="ListParagraph"/>
              <w:numPr>
                <w:ilvl w:val="0"/>
                <w:numId w:val="1"/>
              </w:numPr>
              <w:jc w:val="both"/>
            </w:pPr>
            <w:r>
              <w:t>Specify the available languages (English and Filipino) supported in the game in the Objectives of the Study.</w:t>
            </w:r>
          </w:p>
          <w:p w14:paraId="0D44C789" w14:textId="77777777" w:rsidR="00914290" w:rsidRDefault="00914290" w:rsidP="00914290">
            <w:pPr>
              <w:pStyle w:val="ListParagraph"/>
              <w:numPr>
                <w:ilvl w:val="0"/>
                <w:numId w:val="1"/>
              </w:numPr>
              <w:jc w:val="both"/>
            </w:pPr>
            <w:r>
              <w:t>Remove the statement on the age limit and advisable age for the game to play in the Limitations of the Study.</w:t>
            </w:r>
          </w:p>
          <w:p w14:paraId="22A77DEE" w14:textId="77777777" w:rsidR="00914290" w:rsidRDefault="00914290" w:rsidP="00914290">
            <w:pPr>
              <w:pStyle w:val="ListParagraph"/>
              <w:numPr>
                <w:ilvl w:val="0"/>
                <w:numId w:val="1"/>
              </w:numPr>
              <w:jc w:val="both"/>
            </w:pPr>
            <w:r>
              <w:t>State the services that the client offers which are not supported by the system in the Limitations of the Study.</w:t>
            </w:r>
          </w:p>
          <w:p w14:paraId="43A0FCC3" w14:textId="0E96DEEB" w:rsidR="00914290" w:rsidRPr="00914290" w:rsidRDefault="00914290" w:rsidP="00914290">
            <w:pPr>
              <w:pStyle w:val="ListParagraph"/>
              <w:numPr>
                <w:ilvl w:val="0"/>
                <w:numId w:val="1"/>
              </w:numPr>
              <w:jc w:val="both"/>
            </w:pPr>
            <w:r>
              <w:t>For the minimum system requirements specifications, put it inside the document on Hardware and Software Resources Recommended in the Limitations of the Study.</w:t>
            </w:r>
          </w:p>
        </w:tc>
        <w:tc>
          <w:tcPr>
            <w:tcW w:w="4148" w:type="dxa"/>
          </w:tcPr>
          <w:p w14:paraId="120DAE1E" w14:textId="592DFA24" w:rsidR="00914290" w:rsidRPr="00914290" w:rsidRDefault="00914290" w:rsidP="00914290">
            <w:pPr>
              <w:jc w:val="both"/>
            </w:pPr>
            <w:r>
              <w:t xml:space="preserve">Make the game mechanics of </w:t>
            </w:r>
            <w:r w:rsidR="00386725">
              <w:t xml:space="preserve">the </w:t>
            </w:r>
            <w:r>
              <w:t>Linear Play Phase simpler and remove complex controls such as the steering wheel.</w:t>
            </w:r>
          </w:p>
        </w:tc>
      </w:tr>
      <w:tr w:rsidR="00914290" w14:paraId="448283F9" w14:textId="77777777" w:rsidTr="00914290">
        <w:tc>
          <w:tcPr>
            <w:tcW w:w="4148" w:type="dxa"/>
          </w:tcPr>
          <w:p w14:paraId="0C815801" w14:textId="77777777" w:rsidR="00914290" w:rsidRDefault="00914290" w:rsidP="00914290">
            <w:pPr>
              <w:jc w:val="both"/>
            </w:pPr>
            <w:r>
              <w:t>Chapter 3</w:t>
            </w:r>
          </w:p>
          <w:p w14:paraId="258EBB72" w14:textId="3BE014C9" w:rsidR="00914290" w:rsidRPr="00914290" w:rsidRDefault="00914290" w:rsidP="00914290">
            <w:pPr>
              <w:pStyle w:val="ListParagraph"/>
              <w:numPr>
                <w:ilvl w:val="0"/>
                <w:numId w:val="1"/>
              </w:numPr>
              <w:jc w:val="both"/>
            </w:pPr>
            <w:r>
              <w:t>Change the title of Chapter 3 from “Methodolo</w:t>
            </w:r>
            <w:r w:rsidR="00807C98">
              <w:t>g</w:t>
            </w:r>
            <w:r>
              <w:t>y” to “Theoretical Framework”.</w:t>
            </w:r>
          </w:p>
        </w:tc>
        <w:tc>
          <w:tcPr>
            <w:tcW w:w="4148" w:type="dxa"/>
          </w:tcPr>
          <w:p w14:paraId="6FB9C334" w14:textId="53E22AEB" w:rsidR="00914290" w:rsidRPr="00914290" w:rsidRDefault="00914290" w:rsidP="00914290">
            <w:pPr>
              <w:jc w:val="both"/>
            </w:pPr>
            <w:r>
              <w:t xml:space="preserve">Improve the </w:t>
            </w:r>
            <w:r w:rsidR="00E50763">
              <w:t>background environment. Make the objects such as trees much more distinguishable.</w:t>
            </w:r>
          </w:p>
        </w:tc>
      </w:tr>
      <w:tr w:rsidR="00914290" w14:paraId="6288D757" w14:textId="77777777" w:rsidTr="00914290">
        <w:tc>
          <w:tcPr>
            <w:tcW w:w="4148" w:type="dxa"/>
          </w:tcPr>
          <w:p w14:paraId="05E3FADC" w14:textId="77777777" w:rsidR="00914290" w:rsidRDefault="00914290" w:rsidP="00914290">
            <w:pPr>
              <w:jc w:val="both"/>
            </w:pPr>
            <w:r>
              <w:t>Appendices</w:t>
            </w:r>
          </w:p>
          <w:p w14:paraId="0C0E9255" w14:textId="26954C2B" w:rsidR="00914290" w:rsidRDefault="00914290" w:rsidP="00914290">
            <w:pPr>
              <w:pStyle w:val="ListParagraph"/>
              <w:numPr>
                <w:ilvl w:val="0"/>
                <w:numId w:val="1"/>
              </w:numPr>
              <w:jc w:val="both"/>
            </w:pPr>
            <w:r>
              <w:lastRenderedPageBreak/>
              <w:t xml:space="preserve">Modify the Gantt Chart. It </w:t>
            </w:r>
            <w:r w:rsidR="00386725">
              <w:t xml:space="preserve">is </w:t>
            </w:r>
            <w:r>
              <w:t>supposed to be a plan for the whole timeline/months of the development of the system.</w:t>
            </w:r>
          </w:p>
        </w:tc>
        <w:tc>
          <w:tcPr>
            <w:tcW w:w="4148" w:type="dxa"/>
          </w:tcPr>
          <w:p w14:paraId="26108346" w14:textId="3E374B70" w:rsidR="00914290" w:rsidRPr="00914290" w:rsidRDefault="00E50763" w:rsidP="00914290">
            <w:pPr>
              <w:jc w:val="both"/>
            </w:pPr>
            <w:r>
              <w:lastRenderedPageBreak/>
              <w:t>Add additional time for the time per question.</w:t>
            </w:r>
          </w:p>
        </w:tc>
      </w:tr>
      <w:tr w:rsidR="00E50763" w14:paraId="38536D6F" w14:textId="77777777" w:rsidTr="00914290">
        <w:tc>
          <w:tcPr>
            <w:tcW w:w="4148" w:type="dxa"/>
          </w:tcPr>
          <w:p w14:paraId="043A3F46" w14:textId="77777777" w:rsidR="00E50763" w:rsidRDefault="00E50763" w:rsidP="00914290">
            <w:pPr>
              <w:jc w:val="both"/>
            </w:pPr>
          </w:p>
        </w:tc>
        <w:tc>
          <w:tcPr>
            <w:tcW w:w="4148" w:type="dxa"/>
          </w:tcPr>
          <w:p w14:paraId="499A1CE6" w14:textId="084DAD02" w:rsidR="00E50763" w:rsidRDefault="00E50763" w:rsidP="00914290">
            <w:pPr>
              <w:jc w:val="both"/>
            </w:pPr>
            <w:r>
              <w:t>Change the solid line in the road into broken lines.</w:t>
            </w:r>
          </w:p>
        </w:tc>
      </w:tr>
      <w:tr w:rsidR="00E50763" w14:paraId="19641FBC" w14:textId="77777777" w:rsidTr="00914290">
        <w:tc>
          <w:tcPr>
            <w:tcW w:w="4148" w:type="dxa"/>
          </w:tcPr>
          <w:p w14:paraId="3D260662" w14:textId="77777777" w:rsidR="00E50763" w:rsidRDefault="00E50763" w:rsidP="00914290">
            <w:pPr>
              <w:jc w:val="both"/>
            </w:pPr>
          </w:p>
        </w:tc>
        <w:tc>
          <w:tcPr>
            <w:tcW w:w="4148" w:type="dxa"/>
          </w:tcPr>
          <w:p w14:paraId="76CFB51D" w14:textId="260BCD88" w:rsidR="00E50763" w:rsidRDefault="00E50763" w:rsidP="00914290">
            <w:pPr>
              <w:jc w:val="both"/>
            </w:pPr>
            <w:r>
              <w:t>Place credits/acknowledgement for LTMS Portal.</w:t>
            </w:r>
          </w:p>
        </w:tc>
      </w:tr>
      <w:tr w:rsidR="00E50763" w14:paraId="25810C10" w14:textId="77777777" w:rsidTr="00914290">
        <w:tc>
          <w:tcPr>
            <w:tcW w:w="4148" w:type="dxa"/>
          </w:tcPr>
          <w:p w14:paraId="7A7F1EAD" w14:textId="77777777" w:rsidR="00E50763" w:rsidRDefault="00E50763" w:rsidP="00914290">
            <w:pPr>
              <w:jc w:val="both"/>
            </w:pPr>
          </w:p>
        </w:tc>
        <w:tc>
          <w:tcPr>
            <w:tcW w:w="4148" w:type="dxa"/>
          </w:tcPr>
          <w:p w14:paraId="79C8C02A" w14:textId="0F0EC705" w:rsidR="00E50763" w:rsidRDefault="00E50763" w:rsidP="00914290">
            <w:pPr>
              <w:jc w:val="both"/>
            </w:pPr>
            <w:r>
              <w:t>Categorize the difficulty of questions and shuffle them according to their level of difficulty and ask the client to verify/validate the questions.</w:t>
            </w:r>
          </w:p>
        </w:tc>
      </w:tr>
    </w:tbl>
    <w:p w14:paraId="44C0E487" w14:textId="77777777" w:rsidR="00914290" w:rsidRPr="00B476F0" w:rsidRDefault="00914290" w:rsidP="00914290">
      <w:pPr>
        <w:jc w:val="both"/>
      </w:pPr>
    </w:p>
    <w:sectPr w:rsidR="00914290" w:rsidRPr="00B476F0" w:rsidSect="00276ED8">
      <w:headerReference w:type="first" r:id="rId10"/>
      <w:pgSz w:w="11906" w:h="16838" w:code="9"/>
      <w:pgMar w:top="1440" w:right="1440" w:bottom="1440" w:left="2160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F217FC" w14:textId="77777777" w:rsidR="00E34BE8" w:rsidRDefault="00E34BE8" w:rsidP="009877D8">
      <w:r>
        <w:separator/>
      </w:r>
    </w:p>
  </w:endnote>
  <w:endnote w:type="continuationSeparator" w:id="0">
    <w:p w14:paraId="61DBBFA3" w14:textId="77777777" w:rsidR="00E34BE8" w:rsidRDefault="00E34BE8" w:rsidP="009877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9C52CF" w14:textId="77777777" w:rsidR="00E34BE8" w:rsidRDefault="00E34BE8" w:rsidP="009877D8">
      <w:r>
        <w:separator/>
      </w:r>
    </w:p>
  </w:footnote>
  <w:footnote w:type="continuationSeparator" w:id="0">
    <w:p w14:paraId="065336D3" w14:textId="77777777" w:rsidR="00E34BE8" w:rsidRDefault="00E34BE8" w:rsidP="009877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155"/>
      <w:gridCol w:w="3978"/>
      <w:gridCol w:w="2163"/>
    </w:tblGrid>
    <w:tr w:rsidR="00276ED8" w:rsidRPr="0046545D" w14:paraId="121851D2" w14:textId="77777777" w:rsidTr="00425769">
      <w:tc>
        <w:tcPr>
          <w:tcW w:w="2155" w:type="dxa"/>
          <w:vAlign w:val="center"/>
        </w:tcPr>
        <w:p w14:paraId="29370C28" w14:textId="77777777" w:rsidR="00276ED8" w:rsidRPr="0046545D" w:rsidRDefault="00276ED8" w:rsidP="00276ED8">
          <w:pPr>
            <w:pStyle w:val="Header"/>
            <w:jc w:val="right"/>
          </w:pPr>
          <w:r w:rsidRPr="0046545D">
            <w:rPr>
              <w:noProof/>
            </w:rPr>
            <w:drawing>
              <wp:inline distT="0" distB="0" distL="0" distR="0" wp14:anchorId="01709AA8" wp14:editId="57E9E277">
                <wp:extent cx="793942" cy="793942"/>
                <wp:effectExtent l="0" t="0" r="6350" b="0"/>
                <wp:docPr id="4" name="Picture 4" descr="Cavite State University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avite State University Logo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8104" cy="8981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78" w:type="dxa"/>
          <w:vAlign w:val="center"/>
        </w:tcPr>
        <w:p w14:paraId="3FDA3293" w14:textId="77777777" w:rsidR="00276ED8" w:rsidRPr="0046545D" w:rsidRDefault="00276ED8" w:rsidP="00276ED8">
          <w:pPr>
            <w:pStyle w:val="Header"/>
            <w:jc w:val="center"/>
          </w:pPr>
          <w:r w:rsidRPr="0046545D">
            <w:t>Republic of the Philippines</w:t>
          </w:r>
        </w:p>
        <w:p w14:paraId="30D2F54A" w14:textId="77777777" w:rsidR="00276ED8" w:rsidRPr="0046545D" w:rsidRDefault="00276ED8" w:rsidP="00276ED8">
          <w:pPr>
            <w:pStyle w:val="Header"/>
            <w:jc w:val="center"/>
            <w:rPr>
              <w:b/>
              <w:bCs/>
            </w:rPr>
          </w:pPr>
          <w:r w:rsidRPr="0046545D">
            <w:rPr>
              <w:b/>
              <w:bCs/>
            </w:rPr>
            <w:t>CAVITE STATE UNIVERSITY</w:t>
          </w:r>
        </w:p>
        <w:p w14:paraId="2818E117" w14:textId="77777777" w:rsidR="00276ED8" w:rsidRPr="0046545D" w:rsidRDefault="00276ED8" w:rsidP="00276ED8">
          <w:pPr>
            <w:pStyle w:val="Header"/>
            <w:jc w:val="center"/>
            <w:rPr>
              <w:b/>
              <w:bCs/>
            </w:rPr>
          </w:pPr>
          <w:r w:rsidRPr="0046545D">
            <w:rPr>
              <w:b/>
              <w:bCs/>
            </w:rPr>
            <w:t>Bacoor Campus</w:t>
          </w:r>
        </w:p>
        <w:p w14:paraId="5D7FF496" w14:textId="77777777" w:rsidR="00276ED8" w:rsidRPr="0046545D" w:rsidRDefault="00276ED8" w:rsidP="00276ED8">
          <w:pPr>
            <w:pStyle w:val="Header"/>
            <w:jc w:val="center"/>
          </w:pPr>
          <w:r w:rsidRPr="0046545D">
            <w:t>SHIV, Molino VI, City of Bacoor</w:t>
          </w:r>
        </w:p>
        <w:p w14:paraId="10D71867" w14:textId="77777777" w:rsidR="00276ED8" w:rsidRPr="0046545D" w:rsidRDefault="00276ED8" w:rsidP="00276ED8">
          <w:pPr>
            <w:pStyle w:val="Header"/>
            <w:jc w:val="center"/>
          </w:pPr>
          <w:r w:rsidRPr="0046545D">
            <w:rPr>
              <w:rFonts w:ascii="Segoe UI Symbol" w:hAnsi="Segoe UI Symbol" w:cs="Segoe UI Symbol"/>
            </w:rPr>
            <w:t>☏</w:t>
          </w:r>
          <w:r w:rsidRPr="0046545D">
            <w:t xml:space="preserve"> (046) 476-5029</w:t>
          </w:r>
        </w:p>
      </w:tc>
      <w:tc>
        <w:tcPr>
          <w:tcW w:w="2163" w:type="dxa"/>
          <w:vAlign w:val="center"/>
        </w:tcPr>
        <w:p w14:paraId="26CFEF33" w14:textId="77777777" w:rsidR="00276ED8" w:rsidRPr="0046545D" w:rsidRDefault="00276ED8" w:rsidP="00276ED8">
          <w:pPr>
            <w:pStyle w:val="Header"/>
          </w:pPr>
        </w:p>
      </w:tc>
    </w:tr>
  </w:tbl>
  <w:p w14:paraId="4A07940B" w14:textId="77777777" w:rsidR="00276ED8" w:rsidRPr="0046545D" w:rsidRDefault="00276ED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0318F"/>
    <w:multiLevelType w:val="hybridMultilevel"/>
    <w:tmpl w:val="23D85856"/>
    <w:lvl w:ilvl="0" w:tplc="B0089B44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hideSpellingErrors/>
  <w:hideGrammaticalErrors/>
  <w:proofState w:spelling="clean" w:grammar="clean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IxMjUzMzAyNAByzJR0lIJTi4sz8/NACkxqAZqJNo4sAAAA"/>
  </w:docVars>
  <w:rsids>
    <w:rsidRoot w:val="00B476F0"/>
    <w:rsid w:val="0004066D"/>
    <w:rsid w:val="001426EF"/>
    <w:rsid w:val="001B58EE"/>
    <w:rsid w:val="001C7974"/>
    <w:rsid w:val="0023731F"/>
    <w:rsid w:val="002415D7"/>
    <w:rsid w:val="00276ED8"/>
    <w:rsid w:val="002833C6"/>
    <w:rsid w:val="002D533C"/>
    <w:rsid w:val="00386725"/>
    <w:rsid w:val="0046545D"/>
    <w:rsid w:val="0054483B"/>
    <w:rsid w:val="007145ED"/>
    <w:rsid w:val="007B5CCD"/>
    <w:rsid w:val="007E2369"/>
    <w:rsid w:val="00807C98"/>
    <w:rsid w:val="008576F1"/>
    <w:rsid w:val="00914290"/>
    <w:rsid w:val="00961A39"/>
    <w:rsid w:val="009877D8"/>
    <w:rsid w:val="00B476F0"/>
    <w:rsid w:val="00DF2211"/>
    <w:rsid w:val="00E34BE8"/>
    <w:rsid w:val="00E50763"/>
    <w:rsid w:val="00F004A4"/>
    <w:rsid w:val="00F06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68F51E"/>
  <w15:chartTrackingRefBased/>
  <w15:docId w15:val="{7D4BB7A8-9F15-4FC5-AFDD-D04E6093D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7D8"/>
    <w:pPr>
      <w:spacing w:after="0" w:line="240" w:lineRule="auto"/>
    </w:pPr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6D33"/>
    <w:pPr>
      <w:jc w:val="center"/>
      <w:outlineLvl w:val="0"/>
    </w:pPr>
    <w:rPr>
      <w:b/>
      <w:bCs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06D33"/>
    <w:pPr>
      <w:jc w:val="left"/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77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77D8"/>
  </w:style>
  <w:style w:type="paragraph" w:styleId="Footer">
    <w:name w:val="footer"/>
    <w:basedOn w:val="Normal"/>
    <w:link w:val="FooterChar"/>
    <w:uiPriority w:val="99"/>
    <w:unhideWhenUsed/>
    <w:rsid w:val="009877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77D8"/>
  </w:style>
  <w:style w:type="table" w:styleId="TableGrid">
    <w:name w:val="Table Grid"/>
    <w:basedOn w:val="TableNormal"/>
    <w:uiPriority w:val="39"/>
    <w:rsid w:val="002373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06D33"/>
    <w:rPr>
      <w:rFonts w:ascii="Arial" w:hAnsi="Arial" w:cs="Arial"/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F06D33"/>
    <w:rPr>
      <w:rFonts w:ascii="Arial" w:hAnsi="Arial" w:cs="Arial"/>
      <w:b/>
      <w:bCs/>
    </w:rPr>
  </w:style>
  <w:style w:type="paragraph" w:styleId="ListParagraph">
    <w:name w:val="List Paragraph"/>
    <w:basedOn w:val="Normal"/>
    <w:uiPriority w:val="34"/>
    <w:qFormat/>
    <w:rsid w:val="009142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.L.A\Documents\BSIT-Capstone\.private\docs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54</TotalTime>
  <Pages>1</Pages>
  <Words>256</Words>
  <Characters>1460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>Template</vt:lpstr>
      <vt:lpstr>REVISION LIST</vt:lpstr>
      <vt:lpstr>    Thesis Title</vt:lpstr>
      <vt:lpstr>    Part B Defense Date</vt:lpstr>
    </vt:vector>
  </TitlesOfParts>
  <Company/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Lakbay - Revision List</dc:title>
  <dc:subject/>
  <dc:creator>Nommel Isanar Lavapie Amolat</dc:creator>
  <cp:keywords>CvSU</cp:keywords>
  <dc:description/>
  <cp:lastModifiedBy>Nommel Isanar Lavapie Amolat</cp:lastModifiedBy>
  <cp:revision>9</cp:revision>
  <cp:lastPrinted>2021-08-03T02:27:00Z</cp:lastPrinted>
  <dcterms:created xsi:type="dcterms:W3CDTF">2021-08-03T01:40:00Z</dcterms:created>
  <dcterms:modified xsi:type="dcterms:W3CDTF">2021-08-03T02:42:00Z</dcterms:modified>
</cp:coreProperties>
</file>