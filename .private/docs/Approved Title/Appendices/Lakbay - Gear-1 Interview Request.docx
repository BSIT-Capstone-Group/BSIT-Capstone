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4FB37" w14:textId="77777777" w:rsidR="00B85C87" w:rsidRPr="00F72326" w:rsidRDefault="00B85C87" w:rsidP="00B85C87">
      <w:pPr>
        <w:jc w:val="right"/>
        <w:rPr>
          <w:rFonts w:eastAsia="Calibri"/>
        </w:rPr>
      </w:pPr>
      <w:r w:rsidRPr="00F72326">
        <w:t>May 14, 2021</w:t>
      </w:r>
    </w:p>
    <w:p w14:paraId="07563331" w14:textId="77777777" w:rsidR="00B85C87" w:rsidRPr="00F72326" w:rsidRDefault="00B85C87" w:rsidP="00B85C87">
      <w:pPr>
        <w:rPr>
          <w:rFonts w:eastAsia="Calibri"/>
        </w:rPr>
      </w:pPr>
    </w:p>
    <w:p w14:paraId="10F699D9" w14:textId="77777777" w:rsidR="00B85C87" w:rsidRPr="00F72326" w:rsidRDefault="00B85C87" w:rsidP="00B85C87">
      <w:pPr>
        <w:rPr>
          <w:rFonts w:eastAsia="Calibri"/>
          <w:b/>
          <w:u w:val="single"/>
        </w:rPr>
      </w:pPr>
      <w:r w:rsidRPr="00F72326">
        <w:rPr>
          <w:rFonts w:eastAsia="Calibri"/>
          <w:b/>
          <w:u w:val="single"/>
        </w:rPr>
        <w:t xml:space="preserve">Gear-1 Driving School Molino </w:t>
      </w:r>
      <w:r>
        <w:rPr>
          <w:rFonts w:eastAsia="Calibri"/>
          <w:b/>
          <w:u w:val="single"/>
        </w:rPr>
        <w:t>III</w:t>
      </w:r>
      <w:r w:rsidRPr="00F72326">
        <w:rPr>
          <w:rFonts w:eastAsia="Calibri"/>
          <w:b/>
          <w:u w:val="single"/>
        </w:rPr>
        <w:t xml:space="preserve"> Branch</w:t>
      </w:r>
    </w:p>
    <w:p w14:paraId="5F78D267" w14:textId="77777777" w:rsidR="00B85C87" w:rsidRPr="00F72326" w:rsidRDefault="00B85C87" w:rsidP="00B85C87">
      <w:pPr>
        <w:rPr>
          <w:rFonts w:eastAsia="Calibri"/>
        </w:rPr>
      </w:pPr>
      <w:r w:rsidRPr="00F72326">
        <w:rPr>
          <w:rFonts w:eastAsia="Calibri"/>
        </w:rPr>
        <w:t>Molino Road, Molino III</w:t>
      </w:r>
    </w:p>
    <w:p w14:paraId="392C9894" w14:textId="77777777" w:rsidR="00B85C87" w:rsidRPr="00F72326" w:rsidRDefault="00B85C87" w:rsidP="00B85C87">
      <w:pPr>
        <w:rPr>
          <w:rFonts w:eastAsia="Calibri"/>
          <w:lang w:eastAsia="en-PH"/>
        </w:rPr>
      </w:pPr>
      <w:r w:rsidRPr="00F72326">
        <w:rPr>
          <w:rFonts w:eastAsia="Calibri"/>
        </w:rPr>
        <w:t>Bacoor,</w:t>
      </w:r>
      <w:r w:rsidRPr="00F72326">
        <w:t xml:space="preserve"> </w:t>
      </w:r>
      <w:r w:rsidRPr="00F72326">
        <w:rPr>
          <w:rFonts w:eastAsia="Calibri"/>
        </w:rPr>
        <w:t>Cavite</w:t>
      </w:r>
    </w:p>
    <w:p w14:paraId="7EE63376" w14:textId="77777777" w:rsidR="00B85C87" w:rsidRPr="00F72326" w:rsidRDefault="00B85C87" w:rsidP="00B85C87">
      <w:pPr>
        <w:rPr>
          <w:rFonts w:eastAsia="Calibri"/>
        </w:rPr>
      </w:pPr>
    </w:p>
    <w:p w14:paraId="605143EE" w14:textId="77777777" w:rsidR="00B85C87" w:rsidRPr="00F72326" w:rsidRDefault="00B85C87" w:rsidP="00B85C87"/>
    <w:p w14:paraId="28A7EA4A" w14:textId="77777777" w:rsidR="00B85C87" w:rsidRPr="00F72326" w:rsidRDefault="00B85C87" w:rsidP="00B85C87">
      <w:pPr>
        <w:jc w:val="both"/>
        <w:rPr>
          <w:rFonts w:eastAsia="Calibri"/>
        </w:rPr>
      </w:pPr>
      <w:r w:rsidRPr="00F72326">
        <w:t>Dear Sir/Madam,</w:t>
      </w:r>
    </w:p>
    <w:p w14:paraId="4CD3D0C7" w14:textId="77777777" w:rsidR="00B85C87" w:rsidRPr="00F72326" w:rsidRDefault="00B85C87" w:rsidP="00B85C87">
      <w:pPr>
        <w:jc w:val="both"/>
        <w:rPr>
          <w:rFonts w:eastAsia="Calibri"/>
        </w:rPr>
      </w:pPr>
    </w:p>
    <w:p w14:paraId="74FD4F76" w14:textId="77777777" w:rsidR="00B85C87" w:rsidRPr="00F72326" w:rsidRDefault="00B85C87" w:rsidP="00B85C87">
      <w:pPr>
        <w:jc w:val="both"/>
        <w:rPr>
          <w:rFonts w:eastAsia="Calibri"/>
        </w:rPr>
      </w:pPr>
      <w:r w:rsidRPr="00F72326">
        <w:rPr>
          <w:rFonts w:eastAsia="Calibri"/>
        </w:rPr>
        <w:t>Greetings in peace!</w:t>
      </w:r>
    </w:p>
    <w:p w14:paraId="34DE54A9" w14:textId="77777777" w:rsidR="00B85C87" w:rsidRPr="00F72326" w:rsidRDefault="00B85C87" w:rsidP="00B85C87"/>
    <w:p w14:paraId="5062955C" w14:textId="212AF18D" w:rsidR="00B85C87" w:rsidRPr="00F72326" w:rsidRDefault="00B85C87" w:rsidP="00B85C87">
      <w:pPr>
        <w:jc w:val="both"/>
        <w:rPr>
          <w:rFonts w:eastAsia="Calibri"/>
        </w:rPr>
      </w:pPr>
      <w:r w:rsidRPr="00F72326">
        <w:rPr>
          <w:rFonts w:eastAsia="Calibri"/>
        </w:rPr>
        <w:tab/>
        <w:t xml:space="preserve">We, the Junior Bachelor of Science in Information Technology (BSIT) students who are currently enrolled in one of our major subjects which is </w:t>
      </w:r>
      <w:r w:rsidRPr="00F72326">
        <w:rPr>
          <w:rFonts w:eastAsia="Calibri"/>
          <w:b/>
        </w:rPr>
        <w:t xml:space="preserve">ITEC 200A - Capstone Project </w:t>
      </w:r>
      <w:r>
        <w:rPr>
          <w:rFonts w:eastAsia="Calibri"/>
          <w:b/>
        </w:rPr>
        <w:t>a</w:t>
      </w:r>
      <w:r w:rsidRPr="00F72326">
        <w:rPr>
          <w:rFonts w:eastAsia="Calibri"/>
          <w:b/>
        </w:rPr>
        <w:t>nd Research 1</w:t>
      </w:r>
      <w:r w:rsidRPr="00F72326">
        <w:rPr>
          <w:rFonts w:eastAsia="Calibri"/>
        </w:rPr>
        <w:t xml:space="preserve"> under New Curriculum would like to create research entitled </w:t>
      </w:r>
      <w:r w:rsidRPr="00F72326">
        <w:rPr>
          <w:rFonts w:eastAsia="Calibri"/>
          <w:b/>
        </w:rPr>
        <w:t>Lakbay: A Three-Dimensional Game about Driving Fundamentals and Road Courtesy and Safety of Gear-1 Driving School</w:t>
      </w:r>
      <w:r w:rsidRPr="00F72326">
        <w:rPr>
          <w:rFonts w:eastAsia="Calibri"/>
        </w:rPr>
        <w:t>.</w:t>
      </w:r>
    </w:p>
    <w:p w14:paraId="7108CC93" w14:textId="77777777" w:rsidR="00B85C87" w:rsidRPr="00F72326" w:rsidRDefault="00B85C87" w:rsidP="00B85C87">
      <w:pPr>
        <w:ind w:firstLine="720"/>
        <w:jc w:val="both"/>
        <w:rPr>
          <w:rFonts w:eastAsia="Calibri"/>
        </w:rPr>
      </w:pPr>
      <w:r w:rsidRPr="00F72326">
        <w:rPr>
          <w:rFonts w:eastAsia="Calibri"/>
        </w:rPr>
        <w:t xml:space="preserve">In relation to this, we are also requesting from your good office to please allow us to conduct an interview in </w:t>
      </w:r>
      <w:r w:rsidRPr="00F72326">
        <w:rPr>
          <w:rFonts w:eastAsia="Calibri"/>
          <w:b/>
        </w:rPr>
        <w:t>Gear-1 Driving School Molino III Branch</w:t>
      </w:r>
      <w:r w:rsidRPr="00F72326">
        <w:rPr>
          <w:rFonts w:eastAsia="Calibri"/>
        </w:rPr>
        <w:t>. Please be assured that the information to be gathered will be treated with the utmost confidentiality.</w:t>
      </w:r>
    </w:p>
    <w:p w14:paraId="799D21A7" w14:textId="77777777" w:rsidR="00B85C87" w:rsidRPr="00F72326" w:rsidRDefault="00B85C87" w:rsidP="00B85C87">
      <w:pPr>
        <w:jc w:val="both"/>
        <w:rPr>
          <w:rFonts w:eastAsia="Calibri"/>
          <w:lang w:eastAsia="en-PH"/>
        </w:rPr>
      </w:pPr>
      <w:r w:rsidRPr="00F72326">
        <w:rPr>
          <w:rFonts w:eastAsia="Calibri"/>
        </w:rPr>
        <w:tab/>
        <w:t>We are hoping for a positive response. God bless you.</w:t>
      </w:r>
    </w:p>
    <w:p w14:paraId="1C21066C" w14:textId="77777777" w:rsidR="00B85C87" w:rsidRPr="00F72326" w:rsidRDefault="00B85C87" w:rsidP="00B85C87">
      <w:pPr>
        <w:rPr>
          <w:rFonts w:eastAsia="Calibr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48"/>
        <w:gridCol w:w="4149"/>
      </w:tblGrid>
      <w:tr w:rsidR="00B85C87" w:rsidRPr="00F72326" w14:paraId="310E97BE" w14:textId="77777777" w:rsidTr="00B85C87">
        <w:tc>
          <w:tcPr>
            <w:tcW w:w="4148" w:type="dxa"/>
          </w:tcPr>
          <w:p w14:paraId="3A000F5D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</w:rPr>
              <w:t>Approved By:</w:t>
            </w:r>
          </w:p>
        </w:tc>
        <w:tc>
          <w:tcPr>
            <w:tcW w:w="4149" w:type="dxa"/>
          </w:tcPr>
          <w:p w14:paraId="2F5A2A1E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</w:rPr>
              <w:t>Respectfully Yours:</w:t>
            </w:r>
          </w:p>
        </w:tc>
      </w:tr>
      <w:tr w:rsidR="00B85C87" w:rsidRPr="00F72326" w14:paraId="1634612F" w14:textId="77777777" w:rsidTr="00B85C87">
        <w:tc>
          <w:tcPr>
            <w:tcW w:w="4148" w:type="dxa"/>
          </w:tcPr>
          <w:p w14:paraId="17E01B82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</w:p>
        </w:tc>
        <w:tc>
          <w:tcPr>
            <w:tcW w:w="4149" w:type="dxa"/>
          </w:tcPr>
          <w:p w14:paraId="0B8C08A5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  <w:noProof/>
              </w:rPr>
              <w:drawing>
                <wp:anchor distT="0" distB="0" distL="114300" distR="114300" simplePos="0" relativeHeight="251660288" behindDoc="0" locked="0" layoutInCell="1" allowOverlap="1" wp14:anchorId="7FC287D3" wp14:editId="64E1A595">
                  <wp:simplePos x="0" y="0"/>
                  <wp:positionH relativeFrom="column">
                    <wp:posOffset>856057</wp:posOffset>
                  </wp:positionH>
                  <wp:positionV relativeFrom="paragraph">
                    <wp:posOffset>-199108</wp:posOffset>
                  </wp:positionV>
                  <wp:extent cx="1009497" cy="722058"/>
                  <wp:effectExtent l="0" t="0" r="635" b="190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efacto_sig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497" cy="722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85C87" w:rsidRPr="00F72326" w14:paraId="18ECAEAD" w14:textId="77777777" w:rsidTr="00B85C87">
        <w:tc>
          <w:tcPr>
            <w:tcW w:w="4148" w:type="dxa"/>
          </w:tcPr>
          <w:p w14:paraId="7281073C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</w:p>
        </w:tc>
        <w:tc>
          <w:tcPr>
            <w:tcW w:w="4149" w:type="dxa"/>
          </w:tcPr>
          <w:p w14:paraId="5AFF8DB8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</w:p>
        </w:tc>
      </w:tr>
      <w:tr w:rsidR="00B85C87" w:rsidRPr="00F72326" w14:paraId="033FC85B" w14:textId="77777777" w:rsidTr="00B85C87">
        <w:tc>
          <w:tcPr>
            <w:tcW w:w="4148" w:type="dxa"/>
          </w:tcPr>
          <w:p w14:paraId="4AF5ECBA" w14:textId="77777777" w:rsidR="00B85C87" w:rsidRPr="00F72326" w:rsidRDefault="00B85C87" w:rsidP="00425769">
            <w:pPr>
              <w:jc w:val="center"/>
              <w:rPr>
                <w:b/>
              </w:rPr>
            </w:pPr>
            <w:r w:rsidRPr="00F72326">
              <w:rPr>
                <w:b/>
              </w:rPr>
              <w:t>KHWEEN PRINCESS MONCAYO</w:t>
            </w:r>
          </w:p>
        </w:tc>
        <w:tc>
          <w:tcPr>
            <w:tcW w:w="4149" w:type="dxa"/>
          </w:tcPr>
          <w:p w14:paraId="57877928" w14:textId="77777777" w:rsidR="00B85C87" w:rsidRPr="00F72326" w:rsidRDefault="00B85C87" w:rsidP="00425769">
            <w:pPr>
              <w:jc w:val="center"/>
              <w:rPr>
                <w:rFonts w:eastAsia="Calibri"/>
                <w:b/>
              </w:rPr>
            </w:pPr>
            <w:r w:rsidRPr="00F72326">
              <w:rPr>
                <w:rFonts w:eastAsia="Calibri"/>
                <w:b/>
              </w:rPr>
              <w:t>HANNIE MAY G. DEFACTO</w:t>
            </w:r>
          </w:p>
        </w:tc>
      </w:tr>
      <w:tr w:rsidR="00B85C87" w:rsidRPr="00F72326" w14:paraId="1B328FE0" w14:textId="77777777" w:rsidTr="00B85C87">
        <w:tc>
          <w:tcPr>
            <w:tcW w:w="4148" w:type="dxa"/>
          </w:tcPr>
          <w:p w14:paraId="40F5EFD9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</w:rPr>
              <w:t>Thesis Adviser</w:t>
            </w:r>
          </w:p>
        </w:tc>
        <w:tc>
          <w:tcPr>
            <w:tcW w:w="4149" w:type="dxa"/>
          </w:tcPr>
          <w:p w14:paraId="35FF38CB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</w:rPr>
              <w:t>Proponent</w:t>
            </w:r>
          </w:p>
        </w:tc>
      </w:tr>
      <w:tr w:rsidR="00B85C87" w:rsidRPr="00F72326" w14:paraId="785C2A92" w14:textId="77777777" w:rsidTr="00B85C87">
        <w:tc>
          <w:tcPr>
            <w:tcW w:w="4148" w:type="dxa"/>
          </w:tcPr>
          <w:p w14:paraId="7DC64CD4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</w:p>
        </w:tc>
        <w:tc>
          <w:tcPr>
            <w:tcW w:w="4149" w:type="dxa"/>
          </w:tcPr>
          <w:p w14:paraId="3B7E53A8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</w:p>
        </w:tc>
      </w:tr>
      <w:tr w:rsidR="00B85C87" w:rsidRPr="00F72326" w14:paraId="65854FC7" w14:textId="77777777" w:rsidTr="00B85C87">
        <w:tc>
          <w:tcPr>
            <w:tcW w:w="4148" w:type="dxa"/>
          </w:tcPr>
          <w:p w14:paraId="02DA1B61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</w:p>
        </w:tc>
        <w:tc>
          <w:tcPr>
            <w:tcW w:w="4149" w:type="dxa"/>
          </w:tcPr>
          <w:p w14:paraId="045900EE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  <w:noProof/>
              </w:rPr>
              <w:drawing>
                <wp:anchor distT="0" distB="0" distL="114300" distR="114300" simplePos="0" relativeHeight="251661312" behindDoc="0" locked="0" layoutInCell="1" allowOverlap="1" wp14:anchorId="3F9A2FC1" wp14:editId="1926C4CD">
                  <wp:simplePos x="0" y="0"/>
                  <wp:positionH relativeFrom="column">
                    <wp:posOffset>855701</wp:posOffset>
                  </wp:positionH>
                  <wp:positionV relativeFrom="paragraph">
                    <wp:posOffset>-161722</wp:posOffset>
                  </wp:positionV>
                  <wp:extent cx="870509" cy="563508"/>
                  <wp:effectExtent l="0" t="0" r="6350" b="8255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suelo_sig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09" cy="56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85C87" w:rsidRPr="00F72326" w14:paraId="714B7635" w14:textId="77777777" w:rsidTr="00B85C87">
        <w:tc>
          <w:tcPr>
            <w:tcW w:w="4148" w:type="dxa"/>
          </w:tcPr>
          <w:p w14:paraId="4652614C" w14:textId="77777777" w:rsidR="00B85C87" w:rsidRPr="00F72326" w:rsidRDefault="00B85C87" w:rsidP="00425769">
            <w:pPr>
              <w:jc w:val="center"/>
              <w:rPr>
                <w:b/>
              </w:rPr>
            </w:pPr>
            <w:r w:rsidRPr="00F72326">
              <w:rPr>
                <w:b/>
              </w:rPr>
              <w:t>PAULO M. RODRIGUEZ</w:t>
            </w:r>
          </w:p>
        </w:tc>
        <w:tc>
          <w:tcPr>
            <w:tcW w:w="4149" w:type="dxa"/>
          </w:tcPr>
          <w:p w14:paraId="616B6D42" w14:textId="77777777" w:rsidR="00B85C87" w:rsidRPr="00F72326" w:rsidRDefault="00B85C87" w:rsidP="00425769">
            <w:pPr>
              <w:jc w:val="center"/>
              <w:rPr>
                <w:rFonts w:eastAsia="Calibri"/>
                <w:b/>
              </w:rPr>
            </w:pPr>
            <w:r w:rsidRPr="00F72326">
              <w:rPr>
                <w:rFonts w:eastAsia="Calibri"/>
                <w:b/>
              </w:rPr>
              <w:t>JOHN PAUL R. CONSUELO</w:t>
            </w:r>
          </w:p>
        </w:tc>
      </w:tr>
      <w:tr w:rsidR="00B85C87" w:rsidRPr="00F72326" w14:paraId="28A65A97" w14:textId="77777777" w:rsidTr="00B85C87">
        <w:tc>
          <w:tcPr>
            <w:tcW w:w="4148" w:type="dxa"/>
          </w:tcPr>
          <w:p w14:paraId="7702CB68" w14:textId="7CCA88A9" w:rsidR="00B85C87" w:rsidRPr="00F72326" w:rsidRDefault="00B85C87" w:rsidP="00425769">
            <w:pPr>
              <w:jc w:val="center"/>
              <w:rPr>
                <w:rFonts w:eastAsia="Calibri"/>
              </w:rPr>
            </w:pPr>
            <w:r w:rsidRPr="00F72326">
              <w:t>Thesis Criti</w:t>
            </w:r>
            <w:r w:rsidR="00AE1A65">
              <w:t>c</w:t>
            </w:r>
          </w:p>
        </w:tc>
        <w:tc>
          <w:tcPr>
            <w:tcW w:w="4149" w:type="dxa"/>
          </w:tcPr>
          <w:p w14:paraId="4142543C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</w:rPr>
              <w:t>Proponent</w:t>
            </w:r>
          </w:p>
        </w:tc>
      </w:tr>
      <w:tr w:rsidR="00B85C87" w:rsidRPr="00F72326" w14:paraId="1630FAF3" w14:textId="77777777" w:rsidTr="00B85C87">
        <w:tc>
          <w:tcPr>
            <w:tcW w:w="4148" w:type="dxa"/>
          </w:tcPr>
          <w:p w14:paraId="10EE0FB3" w14:textId="77777777" w:rsidR="00B85C87" w:rsidRPr="00F72326" w:rsidRDefault="00B85C87" w:rsidP="00425769">
            <w:pPr>
              <w:jc w:val="center"/>
            </w:pPr>
          </w:p>
        </w:tc>
        <w:tc>
          <w:tcPr>
            <w:tcW w:w="4149" w:type="dxa"/>
          </w:tcPr>
          <w:p w14:paraId="17DD0C63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</w:p>
        </w:tc>
      </w:tr>
      <w:tr w:rsidR="00B85C87" w:rsidRPr="00F72326" w14:paraId="1312E901" w14:textId="77777777" w:rsidTr="00B85C87">
        <w:tc>
          <w:tcPr>
            <w:tcW w:w="4148" w:type="dxa"/>
          </w:tcPr>
          <w:p w14:paraId="7017EC9A" w14:textId="77777777" w:rsidR="00B85C87" w:rsidRPr="00F72326" w:rsidRDefault="00B85C87" w:rsidP="00425769">
            <w:pPr>
              <w:jc w:val="center"/>
            </w:pPr>
          </w:p>
        </w:tc>
        <w:tc>
          <w:tcPr>
            <w:tcW w:w="4149" w:type="dxa"/>
          </w:tcPr>
          <w:p w14:paraId="60DCD637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  <w:noProof/>
              </w:rPr>
              <w:drawing>
                <wp:anchor distT="0" distB="0" distL="114300" distR="114300" simplePos="0" relativeHeight="251662336" behindDoc="0" locked="0" layoutInCell="1" allowOverlap="1" wp14:anchorId="7F589D19" wp14:editId="058FC3DE">
                  <wp:simplePos x="0" y="0"/>
                  <wp:positionH relativeFrom="column">
                    <wp:posOffset>892810</wp:posOffset>
                  </wp:positionH>
                  <wp:positionV relativeFrom="paragraph">
                    <wp:posOffset>-357607</wp:posOffset>
                  </wp:positionV>
                  <wp:extent cx="736854" cy="736854"/>
                  <wp:effectExtent l="0" t="0" r="635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ila_sig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854" cy="736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85C87" w:rsidRPr="00F72326" w14:paraId="4CFDAC9C" w14:textId="77777777" w:rsidTr="00B85C87">
        <w:tc>
          <w:tcPr>
            <w:tcW w:w="4148" w:type="dxa"/>
          </w:tcPr>
          <w:p w14:paraId="578189DA" w14:textId="77777777" w:rsidR="00B85C87" w:rsidRPr="00F72326" w:rsidRDefault="00B85C87" w:rsidP="00425769">
            <w:pPr>
              <w:jc w:val="center"/>
            </w:pPr>
          </w:p>
        </w:tc>
        <w:tc>
          <w:tcPr>
            <w:tcW w:w="4149" w:type="dxa"/>
          </w:tcPr>
          <w:p w14:paraId="1F925CC5" w14:textId="77777777" w:rsidR="00B85C87" w:rsidRPr="00F72326" w:rsidRDefault="00B85C87" w:rsidP="00425769">
            <w:pPr>
              <w:jc w:val="center"/>
              <w:rPr>
                <w:rFonts w:eastAsia="Calibri"/>
                <w:b/>
              </w:rPr>
            </w:pPr>
            <w:r w:rsidRPr="00F72326">
              <w:rPr>
                <w:rFonts w:eastAsia="Calibri"/>
                <w:b/>
              </w:rPr>
              <w:t>NOMMEL ISANAR L. AMOLAT</w:t>
            </w:r>
          </w:p>
        </w:tc>
      </w:tr>
      <w:tr w:rsidR="00B85C87" w:rsidRPr="00F72326" w14:paraId="593EB14B" w14:textId="77777777" w:rsidTr="00B85C87">
        <w:tc>
          <w:tcPr>
            <w:tcW w:w="4148" w:type="dxa"/>
          </w:tcPr>
          <w:p w14:paraId="3AD3BB9B" w14:textId="77777777" w:rsidR="00B85C87" w:rsidRPr="00F72326" w:rsidRDefault="00B85C87" w:rsidP="00425769">
            <w:pPr>
              <w:jc w:val="center"/>
            </w:pPr>
          </w:p>
        </w:tc>
        <w:tc>
          <w:tcPr>
            <w:tcW w:w="4149" w:type="dxa"/>
          </w:tcPr>
          <w:p w14:paraId="67D10877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</w:rPr>
              <w:t>Proponent</w:t>
            </w:r>
          </w:p>
        </w:tc>
      </w:tr>
      <w:tr w:rsidR="00B85C87" w:rsidRPr="00F72326" w14:paraId="723439BC" w14:textId="77777777" w:rsidTr="00B85C87">
        <w:tc>
          <w:tcPr>
            <w:tcW w:w="8297" w:type="dxa"/>
            <w:gridSpan w:val="2"/>
          </w:tcPr>
          <w:p w14:paraId="552471F2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  <w:noProof/>
              </w:rPr>
              <w:drawing>
                <wp:anchor distT="0" distB="0" distL="114300" distR="114300" simplePos="0" relativeHeight="251659264" behindDoc="0" locked="0" layoutInCell="1" allowOverlap="1" wp14:anchorId="7759D1D2" wp14:editId="4BD34BA4">
                  <wp:simplePos x="0" y="0"/>
                  <wp:positionH relativeFrom="column">
                    <wp:posOffset>2272665</wp:posOffset>
                  </wp:positionH>
                  <wp:positionV relativeFrom="paragraph">
                    <wp:posOffset>47625</wp:posOffset>
                  </wp:positionV>
                  <wp:extent cx="676910" cy="401955"/>
                  <wp:effectExtent l="0" t="0" r="889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ear_1_atayde_sig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" cy="40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85C87" w:rsidRPr="00F72326" w14:paraId="565C55B1" w14:textId="77777777" w:rsidTr="00B85C87">
        <w:tc>
          <w:tcPr>
            <w:tcW w:w="8297" w:type="dxa"/>
            <w:gridSpan w:val="2"/>
          </w:tcPr>
          <w:p w14:paraId="5897E5EB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</w:p>
        </w:tc>
      </w:tr>
      <w:tr w:rsidR="00B85C87" w:rsidRPr="00F72326" w14:paraId="34F3F2D8" w14:textId="77777777" w:rsidTr="00B85C87">
        <w:tc>
          <w:tcPr>
            <w:tcW w:w="8297" w:type="dxa"/>
            <w:gridSpan w:val="2"/>
          </w:tcPr>
          <w:p w14:paraId="2F5041AA" w14:textId="77777777" w:rsidR="00B85C87" w:rsidRPr="00F72326" w:rsidRDefault="00B85C87" w:rsidP="00425769">
            <w:pPr>
              <w:jc w:val="center"/>
              <w:rPr>
                <w:rFonts w:eastAsia="Calibri"/>
                <w:b/>
              </w:rPr>
            </w:pPr>
            <w:r w:rsidRPr="00F72326">
              <w:rPr>
                <w:rFonts w:eastAsia="Calibri"/>
                <w:b/>
              </w:rPr>
              <w:t>DARWIN L. ATAYDE</w:t>
            </w:r>
          </w:p>
        </w:tc>
      </w:tr>
      <w:tr w:rsidR="00B85C87" w:rsidRPr="00F72326" w14:paraId="6D64D2B8" w14:textId="77777777" w:rsidTr="00B85C87">
        <w:tc>
          <w:tcPr>
            <w:tcW w:w="8297" w:type="dxa"/>
            <w:gridSpan w:val="2"/>
          </w:tcPr>
          <w:p w14:paraId="0DB82B61" w14:textId="77777777" w:rsidR="00B85C87" w:rsidRPr="00F72326" w:rsidRDefault="00B85C87" w:rsidP="00425769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</w:rPr>
              <w:t>Instructor/Lecturer/Office Registrar</w:t>
            </w:r>
          </w:p>
        </w:tc>
      </w:tr>
    </w:tbl>
    <w:p w14:paraId="662E592B" w14:textId="77777777" w:rsidR="002833C6" w:rsidRPr="00F06D33" w:rsidRDefault="002833C6" w:rsidP="00F004A4">
      <w:pPr>
        <w:spacing w:after="160" w:line="259" w:lineRule="auto"/>
      </w:pPr>
    </w:p>
    <w:sectPr w:rsidR="002833C6" w:rsidRPr="00F06D33" w:rsidSect="00276ED8">
      <w:headerReference w:type="first" r:id="rId10"/>
      <w:pgSz w:w="11906" w:h="16838" w:code="9"/>
      <w:pgMar w:top="1440" w:right="1440" w:bottom="1440" w:left="216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2388B" w14:textId="77777777" w:rsidR="008560E6" w:rsidRDefault="008560E6" w:rsidP="009877D8">
      <w:r>
        <w:separator/>
      </w:r>
    </w:p>
  </w:endnote>
  <w:endnote w:type="continuationSeparator" w:id="0">
    <w:p w14:paraId="2CA66FE8" w14:textId="77777777" w:rsidR="008560E6" w:rsidRDefault="008560E6" w:rsidP="009877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740FE" w14:textId="77777777" w:rsidR="008560E6" w:rsidRDefault="008560E6" w:rsidP="009877D8">
      <w:r>
        <w:separator/>
      </w:r>
    </w:p>
  </w:footnote>
  <w:footnote w:type="continuationSeparator" w:id="0">
    <w:p w14:paraId="2766A94F" w14:textId="77777777" w:rsidR="008560E6" w:rsidRDefault="008560E6" w:rsidP="009877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155"/>
      <w:gridCol w:w="3978"/>
      <w:gridCol w:w="2163"/>
    </w:tblGrid>
    <w:tr w:rsidR="00276ED8" w:rsidRPr="0046545D" w14:paraId="5C7DA025" w14:textId="77777777" w:rsidTr="00425769">
      <w:tc>
        <w:tcPr>
          <w:tcW w:w="2155" w:type="dxa"/>
          <w:vAlign w:val="center"/>
        </w:tcPr>
        <w:p w14:paraId="4F9FE232" w14:textId="77777777" w:rsidR="00276ED8" w:rsidRPr="0046545D" w:rsidRDefault="00276ED8" w:rsidP="00276ED8">
          <w:pPr>
            <w:pStyle w:val="Header"/>
            <w:jc w:val="right"/>
          </w:pPr>
          <w:r w:rsidRPr="0046545D">
            <w:rPr>
              <w:noProof/>
            </w:rPr>
            <w:drawing>
              <wp:inline distT="0" distB="0" distL="0" distR="0" wp14:anchorId="70CC4AAB" wp14:editId="68596FF7">
                <wp:extent cx="793942" cy="793942"/>
                <wp:effectExtent l="0" t="0" r="6350" b="0"/>
                <wp:docPr id="4" name="Picture 4" descr="Cavite State University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avite State University Logo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8104" cy="898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78" w:type="dxa"/>
          <w:vAlign w:val="center"/>
        </w:tcPr>
        <w:p w14:paraId="43B56711" w14:textId="77777777" w:rsidR="00276ED8" w:rsidRPr="0046545D" w:rsidRDefault="00276ED8" w:rsidP="00276ED8">
          <w:pPr>
            <w:pStyle w:val="Header"/>
            <w:jc w:val="center"/>
          </w:pPr>
          <w:r w:rsidRPr="0046545D">
            <w:t>Republic of the Philippines</w:t>
          </w:r>
        </w:p>
        <w:p w14:paraId="213FCBEC" w14:textId="77777777" w:rsidR="00276ED8" w:rsidRPr="0046545D" w:rsidRDefault="00276ED8" w:rsidP="00276ED8">
          <w:pPr>
            <w:pStyle w:val="Header"/>
            <w:jc w:val="center"/>
            <w:rPr>
              <w:b/>
              <w:bCs/>
            </w:rPr>
          </w:pPr>
          <w:r w:rsidRPr="0046545D">
            <w:rPr>
              <w:b/>
              <w:bCs/>
            </w:rPr>
            <w:t>CAVITE STATE UNIVERSITY</w:t>
          </w:r>
        </w:p>
        <w:p w14:paraId="277EE0EC" w14:textId="77777777" w:rsidR="00276ED8" w:rsidRPr="0046545D" w:rsidRDefault="00276ED8" w:rsidP="00276ED8">
          <w:pPr>
            <w:pStyle w:val="Header"/>
            <w:jc w:val="center"/>
            <w:rPr>
              <w:b/>
              <w:bCs/>
            </w:rPr>
          </w:pPr>
          <w:r w:rsidRPr="0046545D">
            <w:rPr>
              <w:b/>
              <w:bCs/>
            </w:rPr>
            <w:t>Bacoor Campus</w:t>
          </w:r>
        </w:p>
        <w:p w14:paraId="49877C73" w14:textId="77777777" w:rsidR="00276ED8" w:rsidRPr="0046545D" w:rsidRDefault="00276ED8" w:rsidP="00276ED8">
          <w:pPr>
            <w:pStyle w:val="Header"/>
            <w:jc w:val="center"/>
          </w:pPr>
          <w:r w:rsidRPr="0046545D">
            <w:t>SHIV, Molino VI, City of Bacoor</w:t>
          </w:r>
        </w:p>
        <w:p w14:paraId="6DBE22E3" w14:textId="77777777" w:rsidR="00276ED8" w:rsidRPr="0046545D" w:rsidRDefault="00276ED8" w:rsidP="00276ED8">
          <w:pPr>
            <w:pStyle w:val="Header"/>
            <w:jc w:val="center"/>
          </w:pPr>
          <w:r w:rsidRPr="0046545D">
            <w:rPr>
              <w:rFonts w:ascii="Segoe UI Symbol" w:hAnsi="Segoe UI Symbol" w:cs="Segoe UI Symbol"/>
            </w:rPr>
            <w:t>☏</w:t>
          </w:r>
          <w:r w:rsidRPr="0046545D">
            <w:t xml:space="preserve"> (046) 476-5029</w:t>
          </w:r>
        </w:p>
      </w:tc>
      <w:tc>
        <w:tcPr>
          <w:tcW w:w="2163" w:type="dxa"/>
          <w:vAlign w:val="center"/>
        </w:tcPr>
        <w:p w14:paraId="324D59DF" w14:textId="77777777" w:rsidR="00276ED8" w:rsidRPr="0046545D" w:rsidRDefault="00276ED8" w:rsidP="00276ED8">
          <w:pPr>
            <w:pStyle w:val="Header"/>
          </w:pPr>
        </w:p>
      </w:tc>
    </w:tr>
  </w:tbl>
  <w:p w14:paraId="5A758701" w14:textId="77777777" w:rsidR="00276ED8" w:rsidRPr="0046545D" w:rsidRDefault="00276ED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xMjUzMzAyNAByzJR0lIJTi4sz8/NACkxrAdu4LZcsAAAA"/>
  </w:docVars>
  <w:rsids>
    <w:rsidRoot w:val="00B85C87"/>
    <w:rsid w:val="0004066D"/>
    <w:rsid w:val="001426EF"/>
    <w:rsid w:val="001C7974"/>
    <w:rsid w:val="0023731F"/>
    <w:rsid w:val="00276ED8"/>
    <w:rsid w:val="002833C6"/>
    <w:rsid w:val="0046545D"/>
    <w:rsid w:val="0054483B"/>
    <w:rsid w:val="007145ED"/>
    <w:rsid w:val="007E2369"/>
    <w:rsid w:val="00846EBD"/>
    <w:rsid w:val="008560E6"/>
    <w:rsid w:val="00961A39"/>
    <w:rsid w:val="009877D8"/>
    <w:rsid w:val="00AE1A65"/>
    <w:rsid w:val="00B85C87"/>
    <w:rsid w:val="00DF2211"/>
    <w:rsid w:val="00F004A4"/>
    <w:rsid w:val="00F06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28F93"/>
  <w15:chartTrackingRefBased/>
  <w15:docId w15:val="{06CE012B-9070-4455-8403-3E05246A8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7D8"/>
    <w:pPr>
      <w:spacing w:after="0" w:line="240" w:lineRule="auto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6D33"/>
    <w:pPr>
      <w:jc w:val="center"/>
      <w:outlineLvl w:val="0"/>
    </w:pPr>
    <w:rPr>
      <w:b/>
      <w:bC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06D33"/>
    <w:pPr>
      <w:jc w:val="left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77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77D8"/>
  </w:style>
  <w:style w:type="paragraph" w:styleId="Footer">
    <w:name w:val="footer"/>
    <w:basedOn w:val="Normal"/>
    <w:link w:val="FooterChar"/>
    <w:uiPriority w:val="99"/>
    <w:unhideWhenUsed/>
    <w:rsid w:val="009877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77D8"/>
  </w:style>
  <w:style w:type="table" w:styleId="TableGrid">
    <w:name w:val="Table Grid"/>
    <w:basedOn w:val="TableNormal"/>
    <w:uiPriority w:val="39"/>
    <w:rsid w:val="002373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06D33"/>
    <w:rPr>
      <w:rFonts w:ascii="Arial" w:hAnsi="Arial" w:cs="Arial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06D33"/>
    <w:rPr>
      <w:rFonts w:ascii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.L.A\Documents\BSIT-Capstone\.private\doc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</TotalTime>
  <Pages>1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Lakbay - Gear-1 Interview Request</dc:title>
  <dc:subject/>
  <dc:creator>Nommel Isanar Lavapie Amolat</dc:creator>
  <cp:keywords>CvSU</cp:keywords>
  <dc:description/>
  <cp:lastModifiedBy>Nommel Isanar Lavapie Amolat</cp:lastModifiedBy>
  <cp:revision>2</cp:revision>
  <dcterms:created xsi:type="dcterms:W3CDTF">2021-08-03T01:33:00Z</dcterms:created>
  <dcterms:modified xsi:type="dcterms:W3CDTF">2021-08-03T02:04:00Z</dcterms:modified>
</cp:coreProperties>
</file>